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pPr w:leftFromText="182" w:rightFromText="182" w:vertAnchor="page" w:horzAnchor="page" w:tblpXSpec="center" w:tblpY="12747"/>
        <w:tblOverlap w:val="neve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100"/>
      </w:tblGrid>
      <w:tr w14:paraId="4120D4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90" w:hRule="atLeast"/>
          <w:jc w:val="center"/>
        </w:trPr>
        <w:tc>
          <w:tcPr>
            <w:tcW w:w="5100" w:type="dxa"/>
            <w:noWrap w:val="0"/>
            <w:vAlign w:val="center"/>
          </w:tcPr>
          <w:p w14:paraId="65DC8518">
            <w:pPr>
              <w:pStyle w:val="2"/>
              <w:jc w:val="center"/>
              <w:rPr>
                <w:rFonts w:hint="default"/>
                <w:lang w:val="en-US"/>
              </w:rPr>
            </w:pPr>
            <w:r>
              <w:rPr>
                <w:rFonts w:hint="default"/>
                <w:lang w:val="en-US"/>
              </w:rPr>
              <w:t>BÀI THỰC HÀNH 1</w:t>
            </w:r>
          </w:p>
          <w:p w14:paraId="00A679A6">
            <w:pPr>
              <w:pStyle w:val="3"/>
              <w:jc w:val="center"/>
              <w:rPr>
                <w:rFonts w:hint="default"/>
                <w:lang w:val="en-US"/>
              </w:rPr>
            </w:pPr>
            <w:r>
              <w:rPr>
                <w:rFonts w:hint="default"/>
                <w:lang w:val="en-US"/>
              </w:rPr>
              <w:t>Họ và tên: Vũ Gia Huy</w:t>
            </w:r>
            <w:r>
              <w:rPr>
                <w:rFonts w:hint="default"/>
                <w:lang w:val="en-US"/>
              </w:rPr>
              <w:br w:type="textWrapping"/>
            </w:r>
            <w:r>
              <w:rPr>
                <w:rFonts w:hint="default"/>
                <w:lang w:val="en-US"/>
              </w:rPr>
              <w:t>MSSV: 3123411125</w:t>
            </w:r>
            <w:r>
              <w:rPr>
                <w:rFonts w:hint="default"/>
                <w:lang w:val="en-US"/>
              </w:rPr>
              <w:br w:type="textWrapping"/>
            </w:r>
            <w:r>
              <w:rPr>
                <w:rFonts w:hint="default"/>
                <w:lang w:val="en-US"/>
              </w:rPr>
              <w:t>Lớp: DCT123C3</w:t>
            </w:r>
          </w:p>
        </w:tc>
      </w:tr>
    </w:tbl>
    <w:p w14:paraId="6A92E4EE">
      <w:pPr>
        <w:rPr>
          <w:rFonts w:hint="eastAsia"/>
        </w:rPr>
      </w:pPr>
      <w:r>
        <w:rPr>
          <w:rFonts w:hint="eastAsia"/>
          <w:lang/>
        </w:rPr>
        <w:pict>
          <v:rect id="_x0000_s1026" o:spid="_x0000_s1026" o:spt="1" style="position:absolute;left:0pt;margin-top:496.6pt;height:64.5pt;width:612.25pt;mso-position-horizontal:left;mso-position-horizontal-relative:page;z-index:251660288;mso-width-relative:page;mso-height-relative:page;" fillcolor="#FFFFFF" filled="t" stroked="f" coordsize="21600,21600">
            <v:path/>
            <v:fill type="gradient" on="t" o:opacity2="0f" focussize="0,0"/>
            <v:stroke on="f"/>
            <v:imagedata o:title=""/>
            <o:lock v:ext="edit" grouping="f" rotation="f" text="f" aspectratio="f"/>
          </v:rect>
        </w:pict>
      </w:r>
      <w:r>
        <w:rPr>
          <w:rFonts w:hint="eastAsia"/>
          <w:lang/>
        </w:rPr>
        <w:pict>
          <v:shape id="_x0000_s1027" o:spid="_x0000_s1027" o:spt="75" type="#_x0000_t75" style="position:absolute;left:0pt;height:633.15pt;width:612.15pt;mso-position-horizontal:left;mso-position-horizontal-relative:page;mso-position-vertical:top;mso-position-vertical-relative:page;z-index:-251657216;mso-width-relative:page;mso-height-relative:page;" filled="f" o:preferrelative="f" stroked="f" coordsize="21600,21600">
            <v:path/>
            <v:fill on="f" focussize="0,0"/>
            <v:stroke on="f"/>
            <v:imagedata r:id="rId4" o:title="dcd8b760b3af74b7f6365404"/>
            <o:lock v:ext="edit" grouping="f" rotation="f" text="f" aspectratio="f"/>
          </v:shape>
        </w:pict>
      </w:r>
    </w:p>
    <w:p w14:paraId="64DCDDE4">
      <w:pPr>
        <w:keepNext w:val="0"/>
        <w:keepLines w:val="0"/>
        <w:widowControl/>
        <w:suppressLineNumbers w:val="0"/>
        <w:jc w:val="left"/>
        <w:rPr>
          <w:rFonts w:hint="default" w:ascii="Times New Roman" w:hAnsi="Times New Roman" w:eastAsia="SimSun" w:cs="Times New Roman"/>
          <w:kern w:val="0"/>
          <w:sz w:val="24"/>
          <w:szCs w:val="24"/>
          <w:lang w:val="en-US" w:eastAsia="zh-CN" w:bidi="ar"/>
        </w:rPr>
        <w:sectPr>
          <w:pgSz w:w="11906" w:h="16838"/>
          <w:pgMar w:top="1440" w:right="1800" w:bottom="1440" w:left="1800" w:header="720" w:footer="720" w:gutter="0"/>
          <w:cols w:space="720" w:num="1"/>
          <w:docGrid w:linePitch="360" w:charSpace="0"/>
        </w:sectPr>
      </w:pPr>
    </w:p>
    <w:p w14:paraId="5B5C3AF6">
      <w:pPr>
        <w:keepNext w:val="0"/>
        <w:keepLines w:val="0"/>
        <w:widowControl/>
        <w:suppressLineNumbers w:val="0"/>
        <w:jc w:val="left"/>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Bài 1. Tạo Tensor cơ bản</w:t>
      </w:r>
    </w:p>
    <w:p w14:paraId="2012E586">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Code</w:t>
      </w:r>
    </w:p>
    <w:p w14:paraId="03DEA9EE">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drawing>
          <wp:inline distT="0" distB="0" distL="114300" distR="114300">
            <wp:extent cx="5269865" cy="1141095"/>
            <wp:effectExtent l="0" t="0" r="6985" b="1905"/>
            <wp:docPr id="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5"/>
                    <pic:cNvPicPr>
                      <a:picLocks noChangeAspect="1"/>
                    </pic:cNvPicPr>
                  </pic:nvPicPr>
                  <pic:blipFill>
                    <a:blip r:embed="rId5"/>
                    <a:stretch>
                      <a:fillRect/>
                    </a:stretch>
                  </pic:blipFill>
                  <pic:spPr>
                    <a:xfrm>
                      <a:off x="0" y="0"/>
                      <a:ext cx="5269865" cy="1141095"/>
                    </a:xfrm>
                    <a:prstGeom prst="rect">
                      <a:avLst/>
                    </a:prstGeom>
                    <a:noFill/>
                    <a:ln>
                      <a:noFill/>
                    </a:ln>
                  </pic:spPr>
                </pic:pic>
              </a:graphicData>
            </a:graphic>
          </wp:inline>
        </w:drawing>
      </w:r>
    </w:p>
    <w:p w14:paraId="0BC520F3">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Kết quả chạy</w:t>
      </w:r>
    </w:p>
    <w:p w14:paraId="14B090AF">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07B74FF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Nhận xét</w:t>
      </w:r>
    </w:p>
    <w:p w14:paraId="2C67AD0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Tensor a có kích thước 2 × 3, gồm 2 hàng và 3 cột.</w:t>
      </w:r>
    </w:p>
    <w:p w14:paraId="13BB8203">
      <w:pPr>
        <w:keepNext w:val="0"/>
        <w:keepLines w:val="0"/>
        <w:widowControl/>
        <w:suppressLineNumbers w:val="0"/>
        <w:jc w:val="left"/>
        <w:rPr>
          <w:rFonts w:hint="default" w:ascii="Times New Roman" w:hAnsi="Times New Roman" w:cs="Times New Roman"/>
        </w:rPr>
      </w:pPr>
    </w:p>
    <w:p w14:paraId="0028FE8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Số chiều của Tensor: 2.</w:t>
      </w:r>
    </w:p>
    <w:p w14:paraId="6C89183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Kiểu dữ liệu: torch.int32.</w:t>
      </w:r>
    </w:p>
    <w:p w14:paraId="0A21EA1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Tổng số phần tử: 2 × 3 = 6.</w:t>
      </w:r>
    </w:p>
    <w:p w14:paraId="5D6DBA33">
      <w:pPr>
        <w:keepNext w:val="0"/>
        <w:keepLines w:val="0"/>
        <w:widowControl/>
        <w:suppressLineNumbers w:val="0"/>
        <w:jc w:val="left"/>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Bài 2. Tạo các Tensor thường dùng</w:t>
      </w:r>
    </w:p>
    <w:p w14:paraId="5BC9FAA2">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Code</w:t>
      </w:r>
    </w:p>
    <w:p w14:paraId="0E507EA0">
      <w:pPr>
        <w:keepNext w:val="0"/>
        <w:keepLines w:val="0"/>
        <w:widowControl/>
        <w:suppressLineNumbers w:val="0"/>
        <w:jc w:val="left"/>
      </w:pPr>
      <w:r>
        <w:drawing>
          <wp:inline distT="0" distB="0" distL="114300" distR="114300">
            <wp:extent cx="5269865" cy="1766570"/>
            <wp:effectExtent l="0" t="0" r="6985" b="5080"/>
            <wp:docPr id="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6"/>
                    <pic:cNvPicPr>
                      <a:picLocks noChangeAspect="1"/>
                    </pic:cNvPicPr>
                  </pic:nvPicPr>
                  <pic:blipFill>
                    <a:blip r:embed="rId6"/>
                    <a:stretch>
                      <a:fillRect/>
                    </a:stretch>
                  </pic:blipFill>
                  <pic:spPr>
                    <a:xfrm>
                      <a:off x="0" y="0"/>
                      <a:ext cx="5269865" cy="1766570"/>
                    </a:xfrm>
                    <a:prstGeom prst="rect">
                      <a:avLst/>
                    </a:prstGeom>
                    <a:noFill/>
                    <a:ln>
                      <a:noFill/>
                    </a:ln>
                  </pic:spPr>
                </pic:pic>
              </a:graphicData>
            </a:graphic>
          </wp:inline>
        </w:drawing>
      </w:r>
    </w:p>
    <w:p w14:paraId="0E9A87BF">
      <w:pPr>
        <w:keepNext w:val="0"/>
        <w:keepLines w:val="0"/>
        <w:widowControl/>
        <w:suppressLineNumbers w:val="0"/>
        <w:jc w:val="left"/>
        <w:rPr>
          <w:rFonts w:hint="default"/>
          <w:lang w:val="en-US" w:eastAsia="zh-CN"/>
        </w:rPr>
      </w:pPr>
      <w:r>
        <w:drawing>
          <wp:inline distT="0" distB="0" distL="114300" distR="114300">
            <wp:extent cx="5264150" cy="1830070"/>
            <wp:effectExtent l="0" t="0" r="12700" b="17780"/>
            <wp:docPr id="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7"/>
                    <pic:cNvPicPr>
                      <a:picLocks noChangeAspect="1"/>
                    </pic:cNvPicPr>
                  </pic:nvPicPr>
                  <pic:blipFill>
                    <a:blip r:embed="rId7"/>
                    <a:stretch>
                      <a:fillRect/>
                    </a:stretch>
                  </pic:blipFill>
                  <pic:spPr>
                    <a:xfrm>
                      <a:off x="0" y="0"/>
                      <a:ext cx="5264150" cy="1830070"/>
                    </a:xfrm>
                    <a:prstGeom prst="rect">
                      <a:avLst/>
                    </a:prstGeom>
                    <a:noFill/>
                    <a:ln>
                      <a:noFill/>
                    </a:ln>
                  </pic:spPr>
                </pic:pic>
              </a:graphicData>
            </a:graphic>
          </wp:inline>
        </w:drawing>
      </w:r>
    </w:p>
    <w:p w14:paraId="324CE25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Nhận xét và trả lời câu hỏi</w:t>
      </w:r>
    </w:p>
    <w:p w14:paraId="452E651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torch.rand() tạo Tensor có các giá trị ngẫu nhiên theo phân phối đều trong khoảng [0, 1).</w:t>
      </w:r>
    </w:p>
    <w:p w14:paraId="0681020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torch.randn() tạo Tensor có các giá trị ngẫu nhiên theo phân phối chuẩn, với trung bình gần 0 và độ lệch chuẩn gần 1.</w:t>
      </w:r>
    </w:p>
    <w:p w14:paraId="282EA72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Để tạo Tensor 5 × 5 toàn giá trị 10, có thể sử dụng:</w:t>
      </w:r>
    </w:p>
    <w:p w14:paraId="56C3C562">
      <w:pPr>
        <w:keepNext w:val="0"/>
        <w:keepLines w:val="0"/>
        <w:widowControl/>
        <w:suppressLineNumbers w:val="0"/>
        <w:jc w:val="left"/>
        <w:rPr>
          <w:rFonts w:hint="default" w:ascii="Times New Roman" w:hAnsi="Times New Roman" w:cs="Times New Roman"/>
        </w:rPr>
      </w:pPr>
    </w:p>
    <w:p w14:paraId="1071626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torch.full((5, 5), 10)</w:t>
      </w:r>
    </w:p>
    <w:p w14:paraId="3258538E">
      <w:pPr>
        <w:keepNext w:val="0"/>
        <w:keepLines w:val="0"/>
        <w:widowControl/>
        <w:suppressLineNumbers w:val="0"/>
        <w:jc w:val="left"/>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Bài 3. Kiểm tra thông tin Tensor</w:t>
      </w:r>
    </w:p>
    <w:p w14:paraId="5ED98CE9">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Code</w:t>
      </w:r>
    </w:p>
    <w:p w14:paraId="2B874D35">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drawing>
          <wp:inline distT="0" distB="0" distL="114300" distR="114300">
            <wp:extent cx="5272405" cy="1466850"/>
            <wp:effectExtent l="0" t="0" r="4445" b="0"/>
            <wp:docPr id="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8"/>
                    <pic:cNvPicPr>
                      <a:picLocks noChangeAspect="1"/>
                    </pic:cNvPicPr>
                  </pic:nvPicPr>
                  <pic:blipFill>
                    <a:blip r:embed="rId8"/>
                    <a:stretch>
                      <a:fillRect/>
                    </a:stretch>
                  </pic:blipFill>
                  <pic:spPr>
                    <a:xfrm>
                      <a:off x="0" y="0"/>
                      <a:ext cx="5272405" cy="1466850"/>
                    </a:xfrm>
                    <a:prstGeom prst="rect">
                      <a:avLst/>
                    </a:prstGeom>
                    <a:noFill/>
                    <a:ln>
                      <a:noFill/>
                    </a:ln>
                  </pic:spPr>
                </pic:pic>
              </a:graphicData>
            </a:graphic>
          </wp:inline>
        </w:drawing>
      </w:r>
    </w:p>
    <w:p w14:paraId="238A127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Trả lời câu hỏi</w:t>
      </w:r>
    </w:p>
    <w:p w14:paraId="7606F99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torch.Size([2, 3, 4]) cho biết Tensor có 3 chiều:</w:t>
      </w:r>
    </w:p>
    <w:p w14:paraId="1351E855">
      <w:pPr>
        <w:keepNext w:val="0"/>
        <w:keepLines w:val="0"/>
        <w:widowControl/>
        <w:suppressLineNumbers w:val="0"/>
        <w:jc w:val="left"/>
        <w:rPr>
          <w:rFonts w:hint="default" w:ascii="Times New Roman" w:hAnsi="Times New Roman" w:cs="Times New Roman"/>
        </w:rPr>
      </w:pPr>
    </w:p>
    <w:p w14:paraId="775047A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Chiều thứ nhất có kích thước 2.</w:t>
      </w:r>
    </w:p>
    <w:p w14:paraId="161F3B7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Chiều thứ hai có kích thước 3.</w:t>
      </w:r>
    </w:p>
    <w:p w14:paraId="1EA78B0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Chiều thứ ba có kích thước 4.</w:t>
      </w:r>
    </w:p>
    <w:p w14:paraId="7EEAE19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Tổng số phần tử của Tensor là:</w:t>
      </w:r>
    </w:p>
    <w:p w14:paraId="4671C39B">
      <w:pPr>
        <w:keepNext w:val="0"/>
        <w:keepLines w:val="0"/>
        <w:widowControl/>
        <w:suppressLineNumbers w:val="0"/>
        <w:jc w:val="left"/>
        <w:rPr>
          <w:rFonts w:hint="default" w:ascii="Times New Roman" w:hAnsi="Times New Roman" w:cs="Times New Roman"/>
        </w:rPr>
      </w:pPr>
    </w:p>
    <w:p w14:paraId="174AA46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 × 3 × 4 = 24 phần tử</w:t>
      </w:r>
    </w:p>
    <w:p w14:paraId="7F7B32F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Do torch.zeros() mặc định tạo Tensor số thực nên kiểu dữ liệu là torch.float32.</w:t>
      </w:r>
    </w:p>
    <w:p w14:paraId="7CE3EC11">
      <w:pPr>
        <w:keepNext w:val="0"/>
        <w:keepLines w:val="0"/>
        <w:widowControl/>
        <w:suppressLineNumbers w:val="0"/>
        <w:jc w:val="left"/>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Bài 4. Slicing và Indexing</w:t>
      </w:r>
    </w:p>
    <w:p w14:paraId="6366034B">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Code</w:t>
      </w:r>
    </w:p>
    <w:p w14:paraId="672CB699">
      <w:pPr>
        <w:keepNext w:val="0"/>
        <w:keepLines w:val="0"/>
        <w:widowControl/>
        <w:suppressLineNumbers w:val="0"/>
        <w:jc w:val="left"/>
      </w:pPr>
      <w:r>
        <w:drawing>
          <wp:inline distT="0" distB="0" distL="114300" distR="114300">
            <wp:extent cx="5264150" cy="1122680"/>
            <wp:effectExtent l="0" t="0" r="12700" b="1270"/>
            <wp:docPr id="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0"/>
                    <pic:cNvPicPr>
                      <a:picLocks noChangeAspect="1"/>
                    </pic:cNvPicPr>
                  </pic:nvPicPr>
                  <pic:blipFill>
                    <a:blip r:embed="rId9"/>
                    <a:stretch>
                      <a:fillRect/>
                    </a:stretch>
                  </pic:blipFill>
                  <pic:spPr>
                    <a:xfrm>
                      <a:off x="0" y="0"/>
                      <a:ext cx="5264150" cy="1122680"/>
                    </a:xfrm>
                    <a:prstGeom prst="rect">
                      <a:avLst/>
                    </a:prstGeom>
                    <a:noFill/>
                    <a:ln>
                      <a:noFill/>
                    </a:ln>
                  </pic:spPr>
                </pic:pic>
              </a:graphicData>
            </a:graphic>
          </wp:inline>
        </w:drawing>
      </w:r>
    </w:p>
    <w:p w14:paraId="7EB63FCF">
      <w:pPr>
        <w:keepNext w:val="0"/>
        <w:keepLines w:val="0"/>
        <w:widowControl/>
        <w:suppressLineNumbers w:val="0"/>
        <w:jc w:val="left"/>
        <w:rPr>
          <w:rFonts w:hint="default"/>
          <w:lang w:val="en-US" w:eastAsia="zh-CN"/>
        </w:rPr>
      </w:pPr>
      <w:r>
        <w:drawing>
          <wp:inline distT="0" distB="0" distL="114300" distR="114300">
            <wp:extent cx="5273040" cy="1798320"/>
            <wp:effectExtent l="0" t="0" r="3810" b="11430"/>
            <wp:docPr id="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1"/>
                    <pic:cNvPicPr>
                      <a:picLocks noChangeAspect="1"/>
                    </pic:cNvPicPr>
                  </pic:nvPicPr>
                  <pic:blipFill>
                    <a:blip r:embed="rId10"/>
                    <a:stretch>
                      <a:fillRect/>
                    </a:stretch>
                  </pic:blipFill>
                  <pic:spPr>
                    <a:xfrm>
                      <a:off x="0" y="0"/>
                      <a:ext cx="5273040" cy="1798320"/>
                    </a:xfrm>
                    <a:prstGeom prst="rect">
                      <a:avLst/>
                    </a:prstGeom>
                    <a:noFill/>
                    <a:ln>
                      <a:noFill/>
                    </a:ln>
                  </pic:spPr>
                </pic:pic>
              </a:graphicData>
            </a:graphic>
          </wp:inline>
        </w:drawing>
      </w:r>
    </w:p>
    <w:p w14:paraId="0250764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Kết quả về kích thước</w:t>
      </w:r>
    </w:p>
    <w:p w14:paraId="3ED1108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Nhận xét</w:t>
      </w:r>
    </w:p>
    <w:p w14:paraId="4F3D414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a[1] lấy phần tử ở vị trí chỉ số 1 trên chiều đầu tiên. Vì vậy Tensor ban đầu có shape (3, 4, 5) sẽ còn (4, 5).</w:t>
      </w:r>
    </w:p>
    <w:p w14:paraId="280C765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a[1:, 2:4] lấy:</w:t>
      </w:r>
    </w:p>
    <w:p w14:paraId="17411803">
      <w:pPr>
        <w:keepNext w:val="0"/>
        <w:keepLines w:val="0"/>
        <w:widowControl/>
        <w:suppressLineNumbers w:val="0"/>
        <w:jc w:val="left"/>
        <w:rPr>
          <w:rFonts w:hint="default" w:ascii="Times New Roman" w:hAnsi="Times New Roman" w:cs="Times New Roman"/>
        </w:rPr>
      </w:pPr>
    </w:p>
    <w:p w14:paraId="363EC91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từ phần tử thứ 2 đến hết ở chiều thứ nhất;</w:t>
      </w:r>
    </w:p>
    <w:p w14:paraId="74075A8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phần tử có chỉ số 2 và 3 ở chiều thứ hai;</w:t>
      </w:r>
    </w:p>
    <w:p w14:paraId="11989B6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toàn bộ chiều thứ ba.</w:t>
      </w:r>
    </w:p>
    <w:p w14:paraId="2D60258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Kết quả có shape (2, 2, 5).</w:t>
      </w:r>
    </w:p>
    <w:p w14:paraId="015285C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Để lấy hai phần tử cuối cùng trên chiều thứ ba:</w:t>
      </w:r>
    </w:p>
    <w:p w14:paraId="68385569">
      <w:pPr>
        <w:keepNext w:val="0"/>
        <w:keepLines w:val="0"/>
        <w:widowControl/>
        <w:suppressLineNumbers w:val="0"/>
        <w:jc w:val="left"/>
        <w:rPr>
          <w:rFonts w:hint="default" w:ascii="Times New Roman" w:hAnsi="Times New Roman" w:cs="Times New Roman"/>
        </w:rPr>
      </w:pPr>
    </w:p>
    <w:p w14:paraId="690FCBD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 :, -2:]</w:t>
      </w:r>
    </w:p>
    <w:p w14:paraId="07D7F24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Kết quả có shape (3, 4, 2).</w:t>
      </w:r>
    </w:p>
    <w:p w14:paraId="74DA4CDE">
      <w:pPr>
        <w:keepNext w:val="0"/>
        <w:keepLines w:val="0"/>
        <w:widowControl/>
        <w:suppressLineNumbers w:val="0"/>
        <w:jc w:val="left"/>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Bài 5. Reshape và Flatten</w:t>
      </w:r>
    </w:p>
    <w:p w14:paraId="07C98B16">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Code</w:t>
      </w:r>
    </w:p>
    <w:p w14:paraId="14A3A812">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drawing>
          <wp:inline distT="0" distB="0" distL="114300" distR="114300">
            <wp:extent cx="5258435" cy="1438275"/>
            <wp:effectExtent l="0" t="0" r="18415" b="9525"/>
            <wp:docPr id="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2"/>
                    <pic:cNvPicPr>
                      <a:picLocks noChangeAspect="1"/>
                    </pic:cNvPicPr>
                  </pic:nvPicPr>
                  <pic:blipFill>
                    <a:blip r:embed="rId11"/>
                    <a:stretch>
                      <a:fillRect/>
                    </a:stretch>
                  </pic:blipFill>
                  <pic:spPr>
                    <a:xfrm>
                      <a:off x="0" y="0"/>
                      <a:ext cx="5258435" cy="1438275"/>
                    </a:xfrm>
                    <a:prstGeom prst="rect">
                      <a:avLst/>
                    </a:prstGeom>
                    <a:noFill/>
                    <a:ln>
                      <a:noFill/>
                    </a:ln>
                  </pic:spPr>
                </pic:pic>
              </a:graphicData>
            </a:graphic>
          </wp:inline>
        </w:drawing>
      </w:r>
      <w:r>
        <w:br w:type="textWrapping"/>
      </w:r>
      <w:r>
        <w:drawing>
          <wp:inline distT="0" distB="0" distL="114300" distR="114300">
            <wp:extent cx="5267325" cy="1480820"/>
            <wp:effectExtent l="0" t="0" r="9525" b="5080"/>
            <wp:docPr id="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3"/>
                    <pic:cNvPicPr>
                      <a:picLocks noChangeAspect="1"/>
                    </pic:cNvPicPr>
                  </pic:nvPicPr>
                  <pic:blipFill>
                    <a:blip r:embed="rId12"/>
                    <a:stretch>
                      <a:fillRect/>
                    </a:stretch>
                  </pic:blipFill>
                  <pic:spPr>
                    <a:xfrm>
                      <a:off x="0" y="0"/>
                      <a:ext cx="5267325" cy="1480820"/>
                    </a:xfrm>
                    <a:prstGeom prst="rect">
                      <a:avLst/>
                    </a:prstGeom>
                    <a:noFill/>
                    <a:ln>
                      <a:noFill/>
                    </a:ln>
                  </pic:spPr>
                </pic:pic>
              </a:graphicData>
            </a:graphic>
          </wp:inline>
        </w:drawing>
      </w:r>
    </w:p>
    <w:p w14:paraId="5E340F3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Nhận xét</w:t>
      </w:r>
    </w:p>
    <w:p w14:paraId="0805492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Tensor ban đầu có kích thước 3 × 4, do đó có:</w:t>
      </w:r>
    </w:p>
    <w:p w14:paraId="50EF5496">
      <w:pPr>
        <w:keepNext w:val="0"/>
        <w:keepLines w:val="0"/>
        <w:widowControl/>
        <w:suppressLineNumbers w:val="0"/>
        <w:jc w:val="left"/>
        <w:rPr>
          <w:rFonts w:hint="default" w:ascii="Times New Roman" w:hAnsi="Times New Roman" w:cs="Times New Roman"/>
        </w:rPr>
      </w:pPr>
    </w:p>
    <w:p w14:paraId="57D2599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 × 4 = 12 phần tử</w:t>
      </w:r>
    </w:p>
    <w:p w14:paraId="3674879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Sau khi reshape thành:</w:t>
      </w:r>
    </w:p>
    <w:p w14:paraId="2D9B78C4">
      <w:pPr>
        <w:keepNext w:val="0"/>
        <w:keepLines w:val="0"/>
        <w:widowControl/>
        <w:suppressLineNumbers w:val="0"/>
        <w:jc w:val="left"/>
        <w:rPr>
          <w:rFonts w:hint="default" w:ascii="Times New Roman" w:hAnsi="Times New Roman" w:cs="Times New Roman"/>
        </w:rPr>
      </w:pPr>
    </w:p>
    <w:p w14:paraId="0E33D4E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 × 2 × 2 = 12</w:t>
      </w:r>
    </w:p>
    <w:p w14:paraId="26EFABA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 × 6 = 12</w:t>
      </w:r>
    </w:p>
    <w:p w14:paraId="5A01F9F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số phần tử vẫn không thay đổi.</w:t>
      </w:r>
    </w:p>
    <w:p w14:paraId="71A1169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reshape() chỉ thay đổi hình dạng của Tensor, không làm thay đổi số lượng phần tử.</w:t>
      </w:r>
    </w:p>
    <w:p w14:paraId="73FDE326">
      <w:pPr>
        <w:keepNext w:val="0"/>
        <w:keepLines w:val="0"/>
        <w:widowControl/>
        <w:suppressLineNumbers w:val="0"/>
        <w:jc w:val="left"/>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Bài 6. Phép toán và nhân ma trận</w:t>
      </w:r>
    </w:p>
    <w:p w14:paraId="76F22E6E">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Code</w:t>
      </w:r>
    </w:p>
    <w:p w14:paraId="470C5AD8">
      <w:pPr>
        <w:keepNext w:val="0"/>
        <w:keepLines w:val="0"/>
        <w:widowControl/>
        <w:suppressLineNumbers w:val="0"/>
        <w:jc w:val="left"/>
      </w:pPr>
      <w:r>
        <w:drawing>
          <wp:inline distT="0" distB="0" distL="114300" distR="114300">
            <wp:extent cx="5272405" cy="1510030"/>
            <wp:effectExtent l="0" t="0" r="4445" b="13970"/>
            <wp:docPr id="1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4"/>
                    <pic:cNvPicPr>
                      <a:picLocks noChangeAspect="1"/>
                    </pic:cNvPicPr>
                  </pic:nvPicPr>
                  <pic:blipFill>
                    <a:blip r:embed="rId13"/>
                    <a:stretch>
                      <a:fillRect/>
                    </a:stretch>
                  </pic:blipFill>
                  <pic:spPr>
                    <a:xfrm>
                      <a:off x="0" y="0"/>
                      <a:ext cx="5272405" cy="1510030"/>
                    </a:xfrm>
                    <a:prstGeom prst="rect">
                      <a:avLst/>
                    </a:prstGeom>
                    <a:noFill/>
                    <a:ln>
                      <a:noFill/>
                    </a:ln>
                  </pic:spPr>
                </pic:pic>
              </a:graphicData>
            </a:graphic>
          </wp:inline>
        </w:drawing>
      </w:r>
    </w:p>
    <w:p w14:paraId="4F110870">
      <w:pPr>
        <w:keepNext w:val="0"/>
        <w:keepLines w:val="0"/>
        <w:widowControl/>
        <w:suppressLineNumbers w:val="0"/>
        <w:jc w:val="left"/>
        <w:rPr>
          <w:rFonts w:hint="default"/>
          <w:lang w:val="en-US" w:eastAsia="zh-CN"/>
        </w:rPr>
      </w:pPr>
      <w:r>
        <w:drawing>
          <wp:inline distT="0" distB="0" distL="114300" distR="114300">
            <wp:extent cx="5266690" cy="1223010"/>
            <wp:effectExtent l="0" t="0" r="10160" b="15240"/>
            <wp:docPr id="1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5"/>
                    <pic:cNvPicPr>
                      <a:picLocks noChangeAspect="1"/>
                    </pic:cNvPicPr>
                  </pic:nvPicPr>
                  <pic:blipFill>
                    <a:blip r:embed="rId14"/>
                    <a:stretch>
                      <a:fillRect/>
                    </a:stretch>
                  </pic:blipFill>
                  <pic:spPr>
                    <a:xfrm>
                      <a:off x="0" y="0"/>
                      <a:ext cx="5266690" cy="1223010"/>
                    </a:xfrm>
                    <a:prstGeom prst="rect">
                      <a:avLst/>
                    </a:prstGeom>
                    <a:noFill/>
                    <a:ln>
                      <a:noFill/>
                    </a:ln>
                  </pic:spPr>
                </pic:pic>
              </a:graphicData>
            </a:graphic>
          </wp:inline>
        </w:drawing>
      </w:r>
    </w:p>
    <w:p w14:paraId="139CFA7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Trả lời câu hỏi</w:t>
      </w:r>
    </w:p>
    <w:p w14:paraId="390212E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Phép:</w:t>
      </w:r>
    </w:p>
    <w:p w14:paraId="7592DAF0">
      <w:pPr>
        <w:keepNext w:val="0"/>
        <w:keepLines w:val="0"/>
        <w:widowControl/>
        <w:suppressLineNumbers w:val="0"/>
        <w:jc w:val="left"/>
        <w:rPr>
          <w:rFonts w:hint="default" w:ascii="Times New Roman" w:hAnsi="Times New Roman" w:cs="Times New Roman"/>
        </w:rPr>
      </w:pPr>
    </w:p>
    <w:p w14:paraId="4FE3FB4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 * b</w:t>
      </w:r>
    </w:p>
    <w:p w14:paraId="1C5DE8C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là phép nhân từng phần tử tương ứng của hai Tensor. Hai Tensor phải có kích thước tương thích.</w:t>
      </w:r>
    </w:p>
    <w:p w14:paraId="01031F9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Trong khi đó:</w:t>
      </w:r>
    </w:p>
    <w:p w14:paraId="1F6C8EC8">
      <w:pPr>
        <w:keepNext w:val="0"/>
        <w:keepLines w:val="0"/>
        <w:widowControl/>
        <w:suppressLineNumbers w:val="0"/>
        <w:jc w:val="left"/>
        <w:rPr>
          <w:rFonts w:hint="default" w:ascii="Times New Roman" w:hAnsi="Times New Roman" w:cs="Times New Roman"/>
        </w:rPr>
      </w:pPr>
    </w:p>
    <w:p w14:paraId="1066E05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 @ b.T</w:t>
      </w:r>
    </w:p>
    <w:p w14:paraId="2ED6F0D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là phép nhân ma trận.</w:t>
      </w:r>
    </w:p>
    <w:p w14:paraId="2C153DF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 có shape:</w:t>
      </w:r>
    </w:p>
    <w:p w14:paraId="7708F916">
      <w:pPr>
        <w:keepNext w:val="0"/>
        <w:keepLines w:val="0"/>
        <w:widowControl/>
        <w:suppressLineNumbers w:val="0"/>
        <w:jc w:val="left"/>
        <w:rPr>
          <w:rFonts w:hint="default" w:ascii="Times New Roman" w:hAnsi="Times New Roman" w:cs="Times New Roman"/>
        </w:rPr>
      </w:pPr>
    </w:p>
    <w:p w14:paraId="4D598CA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(2, 3)</w:t>
      </w:r>
    </w:p>
    <w:p w14:paraId="3EA1CBF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b.T có shape:</w:t>
      </w:r>
    </w:p>
    <w:p w14:paraId="6ECBE43E">
      <w:pPr>
        <w:keepNext w:val="0"/>
        <w:keepLines w:val="0"/>
        <w:widowControl/>
        <w:suppressLineNumbers w:val="0"/>
        <w:jc w:val="left"/>
        <w:rPr>
          <w:rFonts w:hint="default" w:ascii="Times New Roman" w:hAnsi="Times New Roman" w:cs="Times New Roman"/>
        </w:rPr>
      </w:pPr>
    </w:p>
    <w:p w14:paraId="00D60E8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(3, 2)</w:t>
      </w:r>
    </w:p>
    <w:p w14:paraId="35CFEF7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Do đó:</w:t>
      </w:r>
    </w:p>
    <w:p w14:paraId="5C4BA041">
      <w:pPr>
        <w:keepNext w:val="0"/>
        <w:keepLines w:val="0"/>
        <w:widowControl/>
        <w:suppressLineNumbers w:val="0"/>
        <w:jc w:val="left"/>
        <w:rPr>
          <w:rFonts w:hint="default" w:ascii="Times New Roman" w:hAnsi="Times New Roman" w:cs="Times New Roman"/>
        </w:rPr>
      </w:pPr>
    </w:p>
    <w:p w14:paraId="2152A9F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 × 3) @ (3 × 2) = (2 × 2)</w:t>
      </w:r>
    </w:p>
    <w:p w14:paraId="6850544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Vì vậy shape của kết quả a @ b.T là:</w:t>
      </w:r>
    </w:p>
    <w:p w14:paraId="08C7BFE4">
      <w:pPr>
        <w:keepNext w:val="0"/>
        <w:keepLines w:val="0"/>
        <w:widowControl/>
        <w:suppressLineNumbers w:val="0"/>
        <w:jc w:val="left"/>
        <w:rPr>
          <w:rFonts w:hint="default" w:ascii="Times New Roman" w:hAnsi="Times New Roman" w:cs="Times New Roman"/>
        </w:rPr>
      </w:pPr>
    </w:p>
    <w:p w14:paraId="0993F4C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torch.Size([2, 2])</w:t>
      </w:r>
    </w:p>
    <w:p w14:paraId="778CE888">
      <w:pPr>
        <w:keepNext w:val="0"/>
        <w:keepLines w:val="0"/>
        <w:widowControl/>
        <w:suppressLineNumbers w:val="0"/>
        <w:jc w:val="left"/>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Bài 7. Các hàm thống kê trên Tensor</w:t>
      </w:r>
    </w:p>
    <w:p w14:paraId="0A34BD29">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Code</w:t>
      </w:r>
    </w:p>
    <w:p w14:paraId="3A6B880E">
      <w:pPr>
        <w:keepNext w:val="0"/>
        <w:keepLines w:val="0"/>
        <w:widowControl/>
        <w:suppressLineNumbers w:val="0"/>
        <w:jc w:val="left"/>
      </w:pPr>
      <w:r>
        <w:drawing>
          <wp:inline distT="0" distB="0" distL="114300" distR="114300">
            <wp:extent cx="5272405" cy="1527175"/>
            <wp:effectExtent l="0" t="0" r="4445" b="15875"/>
            <wp:docPr id="1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6"/>
                    <pic:cNvPicPr>
                      <a:picLocks noChangeAspect="1"/>
                    </pic:cNvPicPr>
                  </pic:nvPicPr>
                  <pic:blipFill>
                    <a:blip r:embed="rId15"/>
                    <a:stretch>
                      <a:fillRect/>
                    </a:stretch>
                  </pic:blipFill>
                  <pic:spPr>
                    <a:xfrm>
                      <a:off x="0" y="0"/>
                      <a:ext cx="5272405" cy="1527175"/>
                    </a:xfrm>
                    <a:prstGeom prst="rect">
                      <a:avLst/>
                    </a:prstGeom>
                    <a:noFill/>
                    <a:ln>
                      <a:noFill/>
                    </a:ln>
                  </pic:spPr>
                </pic:pic>
              </a:graphicData>
            </a:graphic>
          </wp:inline>
        </w:drawing>
      </w:r>
    </w:p>
    <w:p w14:paraId="4C441098">
      <w:pPr>
        <w:keepNext w:val="0"/>
        <w:keepLines w:val="0"/>
        <w:widowControl/>
        <w:suppressLineNumbers w:val="0"/>
        <w:jc w:val="left"/>
        <w:rPr>
          <w:rFonts w:hint="default"/>
          <w:lang w:val="en-US" w:eastAsia="zh-CN"/>
        </w:rPr>
      </w:pPr>
      <w:r>
        <w:drawing>
          <wp:inline distT="0" distB="0" distL="114300" distR="114300">
            <wp:extent cx="5269865" cy="1449705"/>
            <wp:effectExtent l="0" t="0" r="6985" b="17145"/>
            <wp:docPr id="1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7"/>
                    <pic:cNvPicPr>
                      <a:picLocks noChangeAspect="1"/>
                    </pic:cNvPicPr>
                  </pic:nvPicPr>
                  <pic:blipFill>
                    <a:blip r:embed="rId16"/>
                    <a:stretch>
                      <a:fillRect/>
                    </a:stretch>
                  </pic:blipFill>
                  <pic:spPr>
                    <a:xfrm>
                      <a:off x="0" y="0"/>
                      <a:ext cx="5269865" cy="1449705"/>
                    </a:xfrm>
                    <a:prstGeom prst="rect">
                      <a:avLst/>
                    </a:prstGeom>
                    <a:noFill/>
                    <a:ln>
                      <a:noFill/>
                    </a:ln>
                  </pic:spPr>
                </pic:pic>
              </a:graphicData>
            </a:graphic>
          </wp:inline>
        </w:drawing>
      </w:r>
    </w:p>
    <w:p w14:paraId="43719B5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Nhận xét</w:t>
      </w:r>
    </w:p>
    <w:p w14:paraId="4410277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dim=0 thực hiện phép tính theo chiều dọc, tức là tính thống kê cho từng cột.</w:t>
      </w:r>
    </w:p>
    <w:p w14:paraId="307074D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Ví dụ:</w:t>
      </w:r>
    </w:p>
    <w:p w14:paraId="00064FDD">
      <w:pPr>
        <w:keepNext w:val="0"/>
        <w:keepLines w:val="0"/>
        <w:widowControl/>
        <w:suppressLineNumbers w:val="0"/>
        <w:jc w:val="left"/>
        <w:rPr>
          <w:rFonts w:hint="default" w:ascii="Times New Roman" w:hAnsi="Times New Roman" w:cs="Times New Roman"/>
        </w:rPr>
      </w:pPr>
    </w:p>
    <w:p w14:paraId="4F5E652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torch.mean(a, dim=0)</w:t>
      </w:r>
    </w:p>
    <w:p w14:paraId="750B170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trả về một Tensor gồm 4 giá trị tương ứng với 4 cột.</w:t>
      </w:r>
    </w:p>
    <w:p w14:paraId="0D56D20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dim=1 thực hiện phép tính theo chiều ngang, tức là tính thống kê cho từng hàng.</w:t>
      </w:r>
    </w:p>
    <w:p w14:paraId="3AA4395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Vì vậy:</w:t>
      </w:r>
    </w:p>
    <w:p w14:paraId="20D674EB">
      <w:pPr>
        <w:keepNext w:val="0"/>
        <w:keepLines w:val="0"/>
        <w:widowControl/>
        <w:suppressLineNumbers w:val="0"/>
        <w:jc w:val="left"/>
        <w:rPr>
          <w:rFonts w:hint="default" w:ascii="Times New Roman" w:hAnsi="Times New Roman" w:cs="Times New Roman"/>
        </w:rPr>
      </w:pPr>
    </w:p>
    <w:p w14:paraId="76258C9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dim=0: kết quả có kích thước 4.</w:t>
      </w:r>
    </w:p>
    <w:p w14:paraId="0D9A214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dim=1: kết quả có kích thước 3.</w:t>
      </w:r>
    </w:p>
    <w:p w14:paraId="1D6BC43D">
      <w:pPr>
        <w:keepNext w:val="0"/>
        <w:keepLines w:val="0"/>
        <w:widowControl/>
        <w:suppressLineNumbers w:val="0"/>
        <w:jc w:val="left"/>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Bài 8. Autograd cơ bản</w:t>
      </w:r>
    </w:p>
    <w:p w14:paraId="7B2E6AA8">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Code</w:t>
      </w:r>
    </w:p>
    <w:p w14:paraId="1ED8BECE">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drawing>
          <wp:inline distT="0" distB="0" distL="114300" distR="114300">
            <wp:extent cx="5258435" cy="972820"/>
            <wp:effectExtent l="0" t="0" r="18415" b="17780"/>
            <wp:docPr id="1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8"/>
                    <pic:cNvPicPr>
                      <a:picLocks noChangeAspect="1"/>
                    </pic:cNvPicPr>
                  </pic:nvPicPr>
                  <pic:blipFill>
                    <a:blip r:embed="rId17"/>
                    <a:stretch>
                      <a:fillRect/>
                    </a:stretch>
                  </pic:blipFill>
                  <pic:spPr>
                    <a:xfrm>
                      <a:off x="0" y="0"/>
                      <a:ext cx="5258435" cy="972820"/>
                    </a:xfrm>
                    <a:prstGeom prst="rect">
                      <a:avLst/>
                    </a:prstGeom>
                    <a:noFill/>
                    <a:ln>
                      <a:noFill/>
                    </a:ln>
                  </pic:spPr>
                </pic:pic>
              </a:graphicData>
            </a:graphic>
          </wp:inline>
        </w:drawing>
      </w:r>
    </w:p>
    <w:p w14:paraId="4FA0C5D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Trả lời câu hỏi</w:t>
      </w:r>
    </w:p>
    <w:p w14:paraId="312A88F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Ta có:</w:t>
      </w:r>
    </w:p>
    <w:p w14:paraId="4619CE62">
      <w:pPr>
        <w:keepNext w:val="0"/>
        <w:keepLines w:val="0"/>
        <w:widowControl/>
        <w:suppressLineNumbers w:val="0"/>
        <w:jc w:val="left"/>
        <w:rPr>
          <w:rFonts w:hint="default" w:ascii="Times New Roman" w:hAnsi="Times New Roman" w:cs="Times New Roman"/>
        </w:rPr>
      </w:pPr>
    </w:p>
    <w:p w14:paraId="6876FC8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y = x²</w:t>
      </w:r>
    </w:p>
    <w:p w14:paraId="4E324C6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Đạo hàm:</w:t>
      </w:r>
    </w:p>
    <w:p w14:paraId="4EC0AF41">
      <w:pPr>
        <w:keepNext w:val="0"/>
        <w:keepLines w:val="0"/>
        <w:widowControl/>
        <w:suppressLineNumbers w:val="0"/>
        <w:jc w:val="left"/>
        <w:rPr>
          <w:rFonts w:hint="default" w:ascii="Times New Roman" w:hAnsi="Times New Roman" w:cs="Times New Roman"/>
        </w:rPr>
      </w:pPr>
    </w:p>
    <w:p w14:paraId="6900E94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dy/dx = 2x</w:t>
      </w:r>
    </w:p>
    <w:p w14:paraId="1B989E0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Tại x = 3.6:</w:t>
      </w:r>
    </w:p>
    <w:p w14:paraId="4D56B478">
      <w:pPr>
        <w:keepNext w:val="0"/>
        <w:keepLines w:val="0"/>
        <w:widowControl/>
        <w:suppressLineNumbers w:val="0"/>
        <w:jc w:val="left"/>
        <w:rPr>
          <w:rFonts w:hint="default" w:ascii="Times New Roman" w:hAnsi="Times New Roman" w:cs="Times New Roman"/>
        </w:rPr>
      </w:pPr>
    </w:p>
    <w:p w14:paraId="71B56D7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dy/dx = 2 × 3.6 = 7.2</w:t>
      </w:r>
    </w:p>
    <w:p w14:paraId="2C1CC78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Kết quả thủ công là 7.2, giống với:</w:t>
      </w:r>
    </w:p>
    <w:p w14:paraId="7FA48BE2">
      <w:pPr>
        <w:keepNext w:val="0"/>
        <w:keepLines w:val="0"/>
        <w:widowControl/>
        <w:suppressLineNumbers w:val="0"/>
        <w:jc w:val="left"/>
        <w:rPr>
          <w:rFonts w:hint="default" w:ascii="Times New Roman" w:hAnsi="Times New Roman" w:cs="Times New Roman"/>
        </w:rPr>
      </w:pPr>
    </w:p>
    <w:p w14:paraId="100CBAF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x.grad = 7.2000</w:t>
      </w:r>
    </w:p>
    <w:p w14:paraId="2F3C717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Thay đổi hàm số</w:t>
      </w:r>
    </w:p>
    <w:p w14:paraId="7106DBD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Ta có:</w:t>
      </w:r>
    </w:p>
    <w:p w14:paraId="5F611625">
      <w:pPr>
        <w:keepNext w:val="0"/>
        <w:keepLines w:val="0"/>
        <w:widowControl/>
        <w:suppressLineNumbers w:val="0"/>
        <w:jc w:val="left"/>
        <w:rPr>
          <w:rFonts w:hint="default" w:ascii="Times New Roman" w:hAnsi="Times New Roman" w:cs="Times New Roman"/>
        </w:rPr>
      </w:pPr>
    </w:p>
    <w:p w14:paraId="1E2EB76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y = 3x² + 2x + 1</w:t>
      </w:r>
    </w:p>
    <w:p w14:paraId="0CD59F3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Đạo hàm:</w:t>
      </w:r>
    </w:p>
    <w:p w14:paraId="1481EA33">
      <w:pPr>
        <w:keepNext w:val="0"/>
        <w:keepLines w:val="0"/>
        <w:widowControl/>
        <w:suppressLineNumbers w:val="0"/>
        <w:jc w:val="left"/>
        <w:rPr>
          <w:rFonts w:hint="default" w:ascii="Times New Roman" w:hAnsi="Times New Roman" w:cs="Times New Roman"/>
        </w:rPr>
      </w:pPr>
    </w:p>
    <w:p w14:paraId="6D32600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dy/dx = 6x + 2</w:t>
      </w:r>
    </w:p>
    <w:p w14:paraId="078C7A3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Tại x = 3.6:</w:t>
      </w:r>
    </w:p>
    <w:p w14:paraId="2F974105">
      <w:pPr>
        <w:keepNext w:val="0"/>
        <w:keepLines w:val="0"/>
        <w:widowControl/>
        <w:suppressLineNumbers w:val="0"/>
        <w:jc w:val="left"/>
        <w:rPr>
          <w:rFonts w:hint="default" w:ascii="Times New Roman" w:hAnsi="Times New Roman" w:cs="Times New Roman"/>
        </w:rPr>
      </w:pPr>
    </w:p>
    <w:p w14:paraId="4716123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dy/dx = 6 × 3.6 + 2</w:t>
      </w:r>
    </w:p>
    <w:p w14:paraId="5D7C0E7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23.6</w:t>
      </w:r>
    </w:p>
    <w:p w14:paraId="131CB29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Code kiểm tra</w:t>
      </w:r>
    </w:p>
    <w:p w14:paraId="6DE41C4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import torch</w:t>
      </w:r>
    </w:p>
    <w:p w14:paraId="33CD6063">
      <w:pPr>
        <w:keepNext w:val="0"/>
        <w:keepLines w:val="0"/>
        <w:widowControl/>
        <w:suppressLineNumbers w:val="0"/>
        <w:jc w:val="left"/>
        <w:rPr>
          <w:rFonts w:hint="default" w:ascii="Times New Roman" w:hAnsi="Times New Roman" w:cs="Times New Roman"/>
        </w:rPr>
      </w:pPr>
    </w:p>
    <w:p w14:paraId="1757618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x = torch.tensor(3.6, requires_grad=True)</w:t>
      </w:r>
    </w:p>
    <w:p w14:paraId="74947607">
      <w:pPr>
        <w:keepNext w:val="0"/>
        <w:keepLines w:val="0"/>
        <w:widowControl/>
        <w:suppressLineNumbers w:val="0"/>
        <w:jc w:val="left"/>
        <w:rPr>
          <w:rFonts w:hint="default" w:ascii="Times New Roman" w:hAnsi="Times New Roman" w:cs="Times New Roman"/>
        </w:rPr>
      </w:pPr>
    </w:p>
    <w:p w14:paraId="434983C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y = 3 * x**2 + 2 * x + 1</w:t>
      </w:r>
    </w:p>
    <w:p w14:paraId="2EADE9BF">
      <w:pPr>
        <w:keepNext w:val="0"/>
        <w:keepLines w:val="0"/>
        <w:widowControl/>
        <w:suppressLineNumbers w:val="0"/>
        <w:jc w:val="left"/>
        <w:rPr>
          <w:rFonts w:hint="default" w:ascii="Times New Roman" w:hAnsi="Times New Roman" w:cs="Times New Roman"/>
        </w:rPr>
      </w:pPr>
    </w:p>
    <w:p w14:paraId="70BC087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y.backward()</w:t>
      </w:r>
    </w:p>
    <w:p w14:paraId="5E90EBB3">
      <w:pPr>
        <w:keepNext w:val="0"/>
        <w:keepLines w:val="0"/>
        <w:widowControl/>
        <w:suppressLineNumbers w:val="0"/>
        <w:jc w:val="left"/>
        <w:rPr>
          <w:rFonts w:hint="default" w:ascii="Times New Roman" w:hAnsi="Times New Roman" w:cs="Times New Roman"/>
        </w:rPr>
      </w:pPr>
    </w:p>
    <w:p w14:paraId="12AE8A0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print("y =", y)</w:t>
      </w:r>
    </w:p>
    <w:p w14:paraId="24927FC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print("x.grad =", x.grad)</w:t>
      </w:r>
    </w:p>
    <w:p w14:paraId="298B8C6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Kết quả</w:t>
      </w:r>
    </w:p>
    <w:p w14:paraId="517D779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y = tensor(47.0800, grad_fn=&lt;AddBackward0&gt;)</w:t>
      </w:r>
    </w:p>
    <w:p w14:paraId="3833EC3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x.grad = tensor(23.6000)</w:t>
      </w:r>
    </w:p>
    <w:p w14:paraId="6B33F9E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Kết quả tính bằng Autograd hoàn toàn khớp với phép tính thủ công.</w:t>
      </w:r>
    </w:p>
    <w:p w14:paraId="28F9FBDE">
      <w:pPr>
        <w:keepNext w:val="0"/>
        <w:keepLines w:val="0"/>
        <w:widowControl/>
        <w:suppressLineNumbers w:val="0"/>
        <w:jc w:val="left"/>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Bài 9. Gradient Descent tìm hệ số đa thức</w:t>
      </w:r>
    </w:p>
    <w:p w14:paraId="6873CF4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Đa thức cần tìm là:</w:t>
      </w:r>
    </w:p>
    <w:p w14:paraId="2B1FE3EF">
      <w:pPr>
        <w:keepNext w:val="0"/>
        <w:keepLines w:val="0"/>
        <w:widowControl/>
        <w:suppressLineNumbers w:val="0"/>
        <w:jc w:val="left"/>
        <w:rPr>
          <w:rFonts w:hint="default" w:ascii="Times New Roman" w:hAnsi="Times New Roman" w:cs="Times New Roman"/>
        </w:rPr>
      </w:pPr>
    </w:p>
    <w:p w14:paraId="1BBF02F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y = x² + 2x + 3</w:t>
      </w:r>
    </w:p>
    <w:p w14:paraId="03FD55C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Mục tiêu là dùng Autograd và optimizer NAdam để học ba hệ số của đa thức.</w:t>
      </w:r>
    </w:p>
    <w:p w14:paraId="0E04540D">
      <w:pPr>
        <w:keepNext w:val="0"/>
        <w:keepLines w:val="0"/>
        <w:widowControl/>
        <w:suppressLineNumbers w:val="0"/>
        <w:jc w:val="left"/>
        <w:rPr>
          <w:rFonts w:hint="default" w:ascii="Times New Roman" w:hAnsi="Times New Roman" w:cs="Times New Roman"/>
        </w:rPr>
      </w:pPr>
    </w:p>
    <w:p w14:paraId="0F0DBE4F">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Code</w:t>
      </w:r>
    </w:p>
    <w:p w14:paraId="7BB4214A">
      <w:pPr>
        <w:keepNext w:val="0"/>
        <w:keepLines w:val="0"/>
        <w:widowControl/>
        <w:suppressLineNumbers w:val="0"/>
        <w:jc w:val="left"/>
      </w:pPr>
      <w:r>
        <w:drawing>
          <wp:inline distT="0" distB="0" distL="114300" distR="114300">
            <wp:extent cx="5266055" cy="2370455"/>
            <wp:effectExtent l="0" t="0" r="10795" b="10795"/>
            <wp:docPr id="1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9"/>
                    <pic:cNvPicPr>
                      <a:picLocks noChangeAspect="1"/>
                    </pic:cNvPicPr>
                  </pic:nvPicPr>
                  <pic:blipFill>
                    <a:blip r:embed="rId18"/>
                    <a:stretch>
                      <a:fillRect/>
                    </a:stretch>
                  </pic:blipFill>
                  <pic:spPr>
                    <a:xfrm>
                      <a:off x="0" y="0"/>
                      <a:ext cx="5266055" cy="2370455"/>
                    </a:xfrm>
                    <a:prstGeom prst="rect">
                      <a:avLst/>
                    </a:prstGeom>
                    <a:noFill/>
                    <a:ln>
                      <a:noFill/>
                    </a:ln>
                  </pic:spPr>
                </pic:pic>
              </a:graphicData>
            </a:graphic>
          </wp:inline>
        </w:drawing>
      </w:r>
    </w:p>
    <w:p w14:paraId="38BD2EF6">
      <w:pPr>
        <w:keepNext w:val="0"/>
        <w:keepLines w:val="0"/>
        <w:widowControl/>
        <w:suppressLineNumbers w:val="0"/>
        <w:jc w:val="left"/>
        <w:rPr>
          <w:rFonts w:hint="default"/>
          <w:lang w:val="en-US" w:eastAsia="zh-CN"/>
        </w:rPr>
      </w:pPr>
      <w:r>
        <w:drawing>
          <wp:inline distT="0" distB="0" distL="114300" distR="114300">
            <wp:extent cx="5260340" cy="339090"/>
            <wp:effectExtent l="0" t="0" r="16510" b="3810"/>
            <wp:docPr id="1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0"/>
                    <pic:cNvPicPr>
                      <a:picLocks noChangeAspect="1"/>
                    </pic:cNvPicPr>
                  </pic:nvPicPr>
                  <pic:blipFill>
                    <a:blip r:embed="rId19"/>
                    <a:stretch>
                      <a:fillRect/>
                    </a:stretch>
                  </pic:blipFill>
                  <pic:spPr>
                    <a:xfrm>
                      <a:off x="0" y="0"/>
                      <a:ext cx="5260340" cy="339090"/>
                    </a:xfrm>
                    <a:prstGeom prst="rect">
                      <a:avLst/>
                    </a:prstGeom>
                    <a:noFill/>
                    <a:ln>
                      <a:noFill/>
                    </a:ln>
                  </pic:spPr>
                </pic:pic>
              </a:graphicData>
            </a:graphic>
          </wp:inline>
        </w:drawing>
      </w:r>
    </w:p>
    <w:p w14:paraId="76FE1ED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Với seed 42, kết quả thu được xấp xỉ:</w:t>
      </w:r>
    </w:p>
    <w:p w14:paraId="388134F0">
      <w:pPr>
        <w:keepNext w:val="0"/>
        <w:keepLines w:val="0"/>
        <w:widowControl/>
        <w:suppressLineNumbers w:val="0"/>
        <w:jc w:val="left"/>
        <w:rPr>
          <w:rFonts w:hint="default" w:ascii="Times New Roman" w:hAnsi="Times New Roman" w:cs="Times New Roman"/>
        </w:rPr>
      </w:pPr>
    </w:p>
    <w:p w14:paraId="7E4D03D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Learned coefficients:</w:t>
      </w:r>
    </w:p>
    <w:p w14:paraId="52F9AD7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tensor([[1.0087],</w:t>
      </w:r>
    </w:p>
    <w:p w14:paraId="2E596C0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[2.0033],</w:t>
      </w:r>
    </w:p>
    <w:p w14:paraId="2D3268B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[2.5330]], requires_grad=True)</w:t>
      </w:r>
    </w:p>
    <w:p w14:paraId="142059C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Các hệ số lý thuyết cần tìm là:</w:t>
      </w:r>
    </w:p>
    <w:p w14:paraId="06E5608A">
      <w:pPr>
        <w:keepNext w:val="0"/>
        <w:keepLines w:val="0"/>
        <w:widowControl/>
        <w:suppressLineNumbers w:val="0"/>
        <w:jc w:val="left"/>
        <w:rPr>
          <w:rFonts w:hint="default" w:ascii="Times New Roman" w:hAnsi="Times New Roman" w:cs="Times New Roman"/>
        </w:rPr>
      </w:pPr>
    </w:p>
    <w:p w14:paraId="3ECF99A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 2, 3]</w:t>
      </w:r>
    </w:p>
    <w:p w14:paraId="15F6A22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So sánh</w:t>
      </w:r>
    </w:p>
    <w:p w14:paraId="732EE6D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Hệ sốGiá trị thựcGiá trị học đượcx²11.0087x22.0033Hằng số32.5330</w:t>
      </w:r>
    </w:p>
    <w:p w14:paraId="735BFF2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Hai hệ số đầu gần với giá trị thực. Hệ số hằng số còn sai lệch tương đối nhiều.</w:t>
      </w:r>
    </w:p>
    <w:p w14:paraId="67F3B4D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Nguyên nhân là quá trình tối ưu sử dụng dữ liệu ngẫu nhiên, số epoch chỉ là 1000 và tốc độ học lr=0.01, do đó mô hình chưa nhất thiết hội tụ hoàn toàn đến nghiệm lý tưởng.</w:t>
      </w:r>
    </w:p>
    <w:p w14:paraId="4DA81049">
      <w:pPr>
        <w:keepNext w:val="0"/>
        <w:keepLines w:val="0"/>
        <w:widowControl/>
        <w:suppressLineNumbers w:val="0"/>
        <w:jc w:val="left"/>
        <w:rPr>
          <w:rFonts w:hint="default" w:ascii="Times New Roman" w:hAnsi="Times New Roman" w:cs="Times New Roman"/>
        </w:rPr>
      </w:pPr>
    </w:p>
    <w:p w14:paraId="2124A8E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Vai trò của các lệnh</w:t>
      </w:r>
    </w:p>
    <w:p w14:paraId="7A88AC2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optimizer.zero_grad():</w:t>
      </w:r>
    </w:p>
    <w:p w14:paraId="16CB90F1">
      <w:pPr>
        <w:keepNext w:val="0"/>
        <w:keepLines w:val="0"/>
        <w:widowControl/>
        <w:suppressLineNumbers w:val="0"/>
        <w:jc w:val="left"/>
        <w:rPr>
          <w:rFonts w:hint="default" w:ascii="Times New Roman" w:hAnsi="Times New Roman" w:cs="Times New Roman"/>
        </w:rPr>
      </w:pPr>
    </w:p>
    <w:p w14:paraId="63C7BA4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optimizer.zero_grad()</w:t>
      </w:r>
    </w:p>
    <w:p w14:paraId="5C94C3A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Xóa gradient của lần lặp trước. Nếu không xóa, gradient sẽ được cộng dồn qua các lần backward().</w:t>
      </w:r>
    </w:p>
    <w:p w14:paraId="14D468D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mse.backward():</w:t>
      </w:r>
    </w:p>
    <w:p w14:paraId="524317FC">
      <w:pPr>
        <w:keepNext w:val="0"/>
        <w:keepLines w:val="0"/>
        <w:widowControl/>
        <w:suppressLineNumbers w:val="0"/>
        <w:jc w:val="left"/>
        <w:rPr>
          <w:rFonts w:hint="default" w:ascii="Times New Roman" w:hAnsi="Times New Roman" w:cs="Times New Roman"/>
        </w:rPr>
      </w:pPr>
    </w:p>
    <w:p w14:paraId="512DB86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mse.backward()</w:t>
      </w:r>
    </w:p>
    <w:p w14:paraId="2F58FFC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Tính gradient của hàm mất mát mse đối với các tham số w bằng cơ chế Autograd.</w:t>
      </w:r>
    </w:p>
    <w:p w14:paraId="39C08F9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optimizer.step():</w:t>
      </w:r>
    </w:p>
    <w:p w14:paraId="23B532F7">
      <w:pPr>
        <w:keepNext w:val="0"/>
        <w:keepLines w:val="0"/>
        <w:widowControl/>
        <w:suppressLineNumbers w:val="0"/>
        <w:jc w:val="left"/>
        <w:rPr>
          <w:rFonts w:hint="default" w:ascii="Times New Roman" w:hAnsi="Times New Roman" w:cs="Times New Roman"/>
        </w:rPr>
      </w:pPr>
    </w:p>
    <w:p w14:paraId="306FEE0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optimizer.step()</w:t>
      </w:r>
    </w:p>
    <w:p w14:paraId="50838DF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Cập nhật các hệ số w dựa trên gradient vừa tính để làm giảm giá trị MSE.</w:t>
      </w:r>
    </w:p>
    <w:p w14:paraId="0026D5B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Quá trình tối ưu lặp lại nhiều lần để các hệ số học được tiến gần đến nghiệm cần tìm.</w:t>
      </w:r>
    </w:p>
    <w:p w14:paraId="1B98D20B">
      <w:pPr>
        <w:keepNext w:val="0"/>
        <w:keepLines w:val="0"/>
        <w:widowControl/>
        <w:suppressLineNumbers w:val="0"/>
        <w:jc w:val="left"/>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Bài 10. Giải hệ phương trình bằng Autograd</w:t>
      </w:r>
    </w:p>
    <w:p w14:paraId="1F77900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Hệ phương trình:</w:t>
      </w:r>
    </w:p>
    <w:p w14:paraId="32406128">
      <w:pPr>
        <w:keepNext w:val="0"/>
        <w:keepLines w:val="0"/>
        <w:widowControl/>
        <w:suppressLineNumbers w:val="0"/>
        <w:jc w:val="left"/>
        <w:rPr>
          <w:rFonts w:hint="default" w:ascii="Times New Roman" w:hAnsi="Times New Roman" w:cs="Times New Roman"/>
        </w:rPr>
      </w:pPr>
    </w:p>
    <w:p w14:paraId="077E702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 + B = 9</w:t>
      </w:r>
    </w:p>
    <w:p w14:paraId="63ACAE3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 - D = 1</w:t>
      </w:r>
    </w:p>
    <w:p w14:paraId="2E1F686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 + C = 8</w:t>
      </w:r>
    </w:p>
    <w:p w14:paraId="0A04795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 - D = 2</w:t>
      </w:r>
    </w:p>
    <w:p w14:paraId="13A06119">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Code</w:t>
      </w:r>
    </w:p>
    <w:p w14:paraId="2D92955D">
      <w:pPr>
        <w:keepNext w:val="0"/>
        <w:keepLines w:val="0"/>
        <w:widowControl/>
        <w:suppressLineNumbers w:val="0"/>
        <w:jc w:val="left"/>
      </w:pPr>
      <w:r>
        <w:drawing>
          <wp:inline distT="0" distB="0" distL="114300" distR="114300">
            <wp:extent cx="5264150" cy="2280285"/>
            <wp:effectExtent l="0" t="0" r="12700" b="5715"/>
            <wp:docPr id="1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32"/>
                    <pic:cNvPicPr>
                      <a:picLocks noChangeAspect="1"/>
                    </pic:cNvPicPr>
                  </pic:nvPicPr>
                  <pic:blipFill>
                    <a:blip r:embed="rId20"/>
                    <a:stretch>
                      <a:fillRect/>
                    </a:stretch>
                  </pic:blipFill>
                  <pic:spPr>
                    <a:xfrm>
                      <a:off x="0" y="0"/>
                      <a:ext cx="5264150" cy="2280285"/>
                    </a:xfrm>
                    <a:prstGeom prst="rect">
                      <a:avLst/>
                    </a:prstGeom>
                    <a:noFill/>
                    <a:ln>
                      <a:noFill/>
                    </a:ln>
                  </pic:spPr>
                </pic:pic>
              </a:graphicData>
            </a:graphic>
          </wp:inline>
        </w:drawing>
      </w:r>
    </w:p>
    <w:p w14:paraId="434228FD">
      <w:pPr>
        <w:keepNext w:val="0"/>
        <w:keepLines w:val="0"/>
        <w:widowControl/>
        <w:suppressLineNumbers w:val="0"/>
        <w:jc w:val="left"/>
        <w:rPr>
          <w:rFonts w:hint="default"/>
          <w:lang w:val="en-US" w:eastAsia="zh-CN"/>
        </w:rPr>
      </w:pPr>
      <w:r>
        <w:drawing>
          <wp:inline distT="0" distB="0" distL="114300" distR="114300">
            <wp:extent cx="5266690" cy="377825"/>
            <wp:effectExtent l="0" t="0" r="10160" b="3175"/>
            <wp:docPr id="1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3"/>
                    <pic:cNvPicPr>
                      <a:picLocks noChangeAspect="1"/>
                    </pic:cNvPicPr>
                  </pic:nvPicPr>
                  <pic:blipFill>
                    <a:blip r:embed="rId21"/>
                    <a:stretch>
                      <a:fillRect/>
                    </a:stretch>
                  </pic:blipFill>
                  <pic:spPr>
                    <a:xfrm>
                      <a:off x="0" y="0"/>
                      <a:ext cx="5266690" cy="377825"/>
                    </a:xfrm>
                    <a:prstGeom prst="rect">
                      <a:avLst/>
                    </a:prstGeom>
                    <a:noFill/>
                    <a:ln>
                      <a:noFill/>
                    </a:ln>
                  </pic:spPr>
                </pic:pic>
              </a:graphicData>
            </a:graphic>
          </wp:inline>
        </w:drawing>
      </w:r>
    </w:p>
    <w:p w14:paraId="202C8AD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Kiểm tra nghiệm</w:t>
      </w:r>
    </w:p>
    <w:p w14:paraId="5AD0B22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Phương trình 1:</w:t>
      </w:r>
    </w:p>
    <w:p w14:paraId="06B289F9">
      <w:pPr>
        <w:keepNext w:val="0"/>
        <w:keepLines w:val="0"/>
        <w:widowControl/>
        <w:suppressLineNumbers w:val="0"/>
        <w:jc w:val="left"/>
        <w:rPr>
          <w:rFonts w:hint="default" w:ascii="Times New Roman" w:hAnsi="Times New Roman" w:cs="Times New Roman"/>
        </w:rPr>
      </w:pPr>
    </w:p>
    <w:p w14:paraId="56BEEBF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 + B</w:t>
      </w:r>
    </w:p>
    <w:p w14:paraId="30C983F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4.7772 + 4.2227</w:t>
      </w:r>
    </w:p>
    <w:p w14:paraId="2064018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9</w:t>
      </w:r>
    </w:p>
    <w:p w14:paraId="023C8D1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Phương trình 2:</w:t>
      </w:r>
    </w:p>
    <w:p w14:paraId="6D6F6E4F">
      <w:pPr>
        <w:keepNext w:val="0"/>
        <w:keepLines w:val="0"/>
        <w:widowControl/>
        <w:suppressLineNumbers w:val="0"/>
        <w:jc w:val="left"/>
        <w:rPr>
          <w:rFonts w:hint="default" w:ascii="Times New Roman" w:hAnsi="Times New Roman" w:cs="Times New Roman"/>
        </w:rPr>
      </w:pPr>
    </w:p>
    <w:p w14:paraId="5F92411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 - D</w:t>
      </w:r>
    </w:p>
    <w:p w14:paraId="68A53FB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3.2228 - 2.2227</w:t>
      </w:r>
    </w:p>
    <w:p w14:paraId="785DAEF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1</w:t>
      </w:r>
    </w:p>
    <w:p w14:paraId="0850124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Phương trình 3:</w:t>
      </w:r>
    </w:p>
    <w:p w14:paraId="0ECB463B">
      <w:pPr>
        <w:keepNext w:val="0"/>
        <w:keepLines w:val="0"/>
        <w:widowControl/>
        <w:suppressLineNumbers w:val="0"/>
        <w:jc w:val="left"/>
        <w:rPr>
          <w:rFonts w:hint="default" w:ascii="Times New Roman" w:hAnsi="Times New Roman" w:cs="Times New Roman"/>
        </w:rPr>
      </w:pPr>
    </w:p>
    <w:p w14:paraId="3865B69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 + C</w:t>
      </w:r>
    </w:p>
    <w:p w14:paraId="5799368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4.7772 + 3.2228</w:t>
      </w:r>
    </w:p>
    <w:p w14:paraId="6CFF281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8</w:t>
      </w:r>
    </w:p>
    <w:p w14:paraId="07F9304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Phương trình 4:</w:t>
      </w:r>
    </w:p>
    <w:p w14:paraId="5BDD2681">
      <w:pPr>
        <w:keepNext w:val="0"/>
        <w:keepLines w:val="0"/>
        <w:widowControl/>
        <w:suppressLineNumbers w:val="0"/>
        <w:jc w:val="left"/>
        <w:rPr>
          <w:rFonts w:hint="default" w:ascii="Times New Roman" w:hAnsi="Times New Roman" w:cs="Times New Roman"/>
        </w:rPr>
      </w:pPr>
    </w:p>
    <w:p w14:paraId="3C0BD96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 - D</w:t>
      </w:r>
    </w:p>
    <w:p w14:paraId="62ABACE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4.2227 - 2.2227</w:t>
      </w:r>
    </w:p>
    <w:p w14:paraId="352FA96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2</w:t>
      </w:r>
    </w:p>
    <w:p w14:paraId="7E1953D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Các phương trình đều được thỏa mãn gần đúng.</w:t>
      </w:r>
    </w:p>
    <w:p w14:paraId="62B564A1">
      <w:pPr>
        <w:keepNext w:val="0"/>
        <w:keepLines w:val="0"/>
        <w:widowControl/>
        <w:suppressLineNumbers w:val="0"/>
        <w:jc w:val="left"/>
        <w:rPr>
          <w:rFonts w:hint="default" w:ascii="Times New Roman" w:hAnsi="Times New Roman" w:cs="Times New Roman"/>
        </w:rPr>
      </w:pPr>
    </w:p>
    <w:p w14:paraId="7641441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Nhận xét vì sao bài toán có thể có nhiều nghiệm</w:t>
      </w:r>
    </w:p>
    <w:p w14:paraId="46E69AD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Bốn phương trình không độc lập hoàn toàn.</w:t>
      </w:r>
    </w:p>
    <w:p w14:paraId="5380FC6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Từ:</w:t>
      </w:r>
    </w:p>
    <w:p w14:paraId="5129A5B8">
      <w:pPr>
        <w:keepNext w:val="0"/>
        <w:keepLines w:val="0"/>
        <w:widowControl/>
        <w:suppressLineNumbers w:val="0"/>
        <w:jc w:val="left"/>
        <w:rPr>
          <w:rFonts w:hint="default" w:ascii="Times New Roman" w:hAnsi="Times New Roman" w:cs="Times New Roman"/>
        </w:rPr>
      </w:pPr>
    </w:p>
    <w:p w14:paraId="3B0E246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 + B = 9</w:t>
      </w:r>
    </w:p>
    <w:p w14:paraId="4DC6B70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 + C = 8</w:t>
      </w:r>
    </w:p>
    <w:p w14:paraId="0877A68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 - D = 1</w:t>
      </w:r>
    </w:p>
    <w:p w14:paraId="20EECF1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ta có thể biểu diễn các biến theo A:</w:t>
      </w:r>
    </w:p>
    <w:p w14:paraId="3C184650">
      <w:pPr>
        <w:keepNext w:val="0"/>
        <w:keepLines w:val="0"/>
        <w:widowControl/>
        <w:suppressLineNumbers w:val="0"/>
        <w:jc w:val="left"/>
        <w:rPr>
          <w:rFonts w:hint="default" w:ascii="Times New Roman" w:hAnsi="Times New Roman" w:cs="Times New Roman"/>
        </w:rPr>
      </w:pPr>
    </w:p>
    <w:p w14:paraId="271A498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 = 9 - A</w:t>
      </w:r>
    </w:p>
    <w:p w14:paraId="26B2FD3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 = 8 - A</w:t>
      </w:r>
    </w:p>
    <w:p w14:paraId="0F9683D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 = 7 - A</w:t>
      </w:r>
    </w:p>
    <w:p w14:paraId="0946680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Khi thay vào phương trình thứ tư:</w:t>
      </w:r>
    </w:p>
    <w:p w14:paraId="4B48C30D">
      <w:pPr>
        <w:keepNext w:val="0"/>
        <w:keepLines w:val="0"/>
        <w:widowControl/>
        <w:suppressLineNumbers w:val="0"/>
        <w:jc w:val="left"/>
        <w:rPr>
          <w:rFonts w:hint="default" w:ascii="Times New Roman" w:hAnsi="Times New Roman" w:cs="Times New Roman"/>
        </w:rPr>
      </w:pPr>
    </w:p>
    <w:p w14:paraId="32F8F36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 - D = (9 - A) - (7 - A) = 2</w:t>
      </w:r>
    </w:p>
    <w:p w14:paraId="1DF0CF8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phương trình thứ tư luôn đúng.</w:t>
      </w:r>
    </w:p>
    <w:p w14:paraId="3472AB7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Vì vậy hệ phương trình có vô số nghiệm, không chỉ có một nghiệm duy nhất.</w:t>
      </w:r>
    </w:p>
    <w:p w14:paraId="332C17E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Ví dụ nghiệm mà chương trình tìm được:</w:t>
      </w:r>
    </w:p>
    <w:p w14:paraId="6D760A16">
      <w:pPr>
        <w:keepNext w:val="0"/>
        <w:keepLines w:val="0"/>
        <w:widowControl/>
        <w:suppressLineNumbers w:val="0"/>
        <w:jc w:val="left"/>
        <w:rPr>
          <w:rFonts w:hint="default" w:ascii="Times New Roman" w:hAnsi="Times New Roman" w:cs="Times New Roman"/>
        </w:rPr>
      </w:pPr>
    </w:p>
    <w:p w14:paraId="012FD3D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 ≈ 4.7772</w:t>
      </w:r>
    </w:p>
    <w:p w14:paraId="0C0FB96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 ≈ 4.2227</w:t>
      </w:r>
    </w:p>
    <w:p w14:paraId="05192EF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 ≈ 3.2228</w:t>
      </w:r>
    </w:p>
    <w:p w14:paraId="29D1E40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 ≈ 2.2227</w:t>
      </w:r>
    </w:p>
    <w:p w14:paraId="26ABBB1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là một trong các nghiệm của hệ.</w:t>
      </w:r>
    </w:p>
    <w:p w14:paraId="3608EEDF">
      <w:pPr>
        <w:keepNext w:val="0"/>
        <w:keepLines w:val="0"/>
        <w:widowControl/>
        <w:suppressLineNumbers w:val="0"/>
        <w:jc w:val="left"/>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BÀI 11. BÀI TẬP ÁP DỤNG</w:t>
      </w:r>
    </w:p>
    <w:p w14:paraId="39CAAB1D">
      <w:pPr>
        <w:keepNext w:val="0"/>
        <w:keepLines w:val="0"/>
        <w:widowControl/>
        <w:suppressLineNumbers w:val="0"/>
        <w:jc w:val="left"/>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11.1. Tạo Tensor X có 24 phần tử và reshape</w:t>
      </w:r>
    </w:p>
    <w:p w14:paraId="50B3999A">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Code</w:t>
      </w:r>
    </w:p>
    <w:p w14:paraId="2273CF03">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drawing>
          <wp:inline distT="0" distB="0" distL="114300" distR="114300">
            <wp:extent cx="5272405" cy="2219325"/>
            <wp:effectExtent l="0" t="0" r="4445" b="9525"/>
            <wp:docPr id="2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4"/>
                    <pic:cNvPicPr>
                      <a:picLocks noChangeAspect="1"/>
                    </pic:cNvPicPr>
                  </pic:nvPicPr>
                  <pic:blipFill>
                    <a:blip r:embed="rId22"/>
                    <a:stretch>
                      <a:fillRect/>
                    </a:stretch>
                  </pic:blipFill>
                  <pic:spPr>
                    <a:xfrm>
                      <a:off x="0" y="0"/>
                      <a:ext cx="5272405" cy="2219325"/>
                    </a:xfrm>
                    <a:prstGeom prst="rect">
                      <a:avLst/>
                    </a:prstGeom>
                    <a:noFill/>
                    <a:ln>
                      <a:noFill/>
                    </a:ln>
                  </pic:spPr>
                </pic:pic>
              </a:graphicData>
            </a:graphic>
          </wp:inline>
        </w:drawing>
      </w:r>
    </w:p>
    <w:p w14:paraId="5E66C53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Nhận xét</w:t>
      </w:r>
    </w:p>
    <w:p w14:paraId="0959F7B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Tensor X có 24 phần tử nên có thể reshape thành các kích thước có tích bằng 24:</w:t>
      </w:r>
    </w:p>
    <w:p w14:paraId="1F21EDD8">
      <w:pPr>
        <w:keepNext w:val="0"/>
        <w:keepLines w:val="0"/>
        <w:widowControl/>
        <w:suppressLineNumbers w:val="0"/>
        <w:jc w:val="left"/>
        <w:rPr>
          <w:rFonts w:hint="default" w:ascii="Times New Roman" w:hAnsi="Times New Roman" w:cs="Times New Roman"/>
        </w:rPr>
      </w:pPr>
    </w:p>
    <w:p w14:paraId="52C32CE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 × 6 = 24</w:t>
      </w:r>
    </w:p>
    <w:p w14:paraId="30BE2BF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 × 12 = 24</w:t>
      </w:r>
    </w:p>
    <w:p w14:paraId="1FA83D5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 × 3 × 4 = 24</w:t>
      </w:r>
    </w:p>
    <w:p w14:paraId="58F46C9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Số phần tử không thay đổi sau khi reshape.</w:t>
      </w:r>
    </w:p>
    <w:p w14:paraId="2DB2C706">
      <w:pPr>
        <w:keepNext w:val="0"/>
        <w:keepLines w:val="0"/>
        <w:widowControl/>
        <w:suppressLineNumbers w:val="0"/>
        <w:jc w:val="left"/>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11.2. Các phép toán trên hai Tensor A và B</w:t>
      </w:r>
    </w:p>
    <w:p w14:paraId="5D4D3CC2">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Code</w:t>
      </w:r>
    </w:p>
    <w:p w14:paraId="24FCD64F">
      <w:pPr>
        <w:keepNext w:val="0"/>
        <w:keepLines w:val="0"/>
        <w:widowControl/>
        <w:suppressLineNumbers w:val="0"/>
        <w:jc w:val="left"/>
      </w:pPr>
      <w:r>
        <w:drawing>
          <wp:inline distT="0" distB="0" distL="114300" distR="114300">
            <wp:extent cx="5273040" cy="1661795"/>
            <wp:effectExtent l="0" t="0" r="3810" b="14605"/>
            <wp:docPr id="2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5"/>
                    <pic:cNvPicPr>
                      <a:picLocks noChangeAspect="1"/>
                    </pic:cNvPicPr>
                  </pic:nvPicPr>
                  <pic:blipFill>
                    <a:blip r:embed="rId23"/>
                    <a:stretch>
                      <a:fillRect/>
                    </a:stretch>
                  </pic:blipFill>
                  <pic:spPr>
                    <a:xfrm>
                      <a:off x="0" y="0"/>
                      <a:ext cx="5273040" cy="1661795"/>
                    </a:xfrm>
                    <a:prstGeom prst="rect">
                      <a:avLst/>
                    </a:prstGeom>
                    <a:noFill/>
                    <a:ln>
                      <a:noFill/>
                    </a:ln>
                  </pic:spPr>
                </pic:pic>
              </a:graphicData>
            </a:graphic>
          </wp:inline>
        </w:drawing>
      </w:r>
    </w:p>
    <w:p w14:paraId="281E2934">
      <w:pPr>
        <w:keepNext w:val="0"/>
        <w:keepLines w:val="0"/>
        <w:widowControl/>
        <w:suppressLineNumbers w:val="0"/>
        <w:jc w:val="left"/>
        <w:rPr>
          <w:rFonts w:hint="default"/>
          <w:lang w:val="en-US" w:eastAsia="zh-CN"/>
        </w:rPr>
      </w:pPr>
      <w:r>
        <w:drawing>
          <wp:inline distT="0" distB="0" distL="114300" distR="114300">
            <wp:extent cx="5269865" cy="1737360"/>
            <wp:effectExtent l="0" t="0" r="6985" b="15240"/>
            <wp:docPr id="2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36"/>
                    <pic:cNvPicPr>
                      <a:picLocks noChangeAspect="1"/>
                    </pic:cNvPicPr>
                  </pic:nvPicPr>
                  <pic:blipFill>
                    <a:blip r:embed="rId24"/>
                    <a:stretch>
                      <a:fillRect/>
                    </a:stretch>
                  </pic:blipFill>
                  <pic:spPr>
                    <a:xfrm>
                      <a:off x="0" y="0"/>
                      <a:ext cx="5269865" cy="1737360"/>
                    </a:xfrm>
                    <a:prstGeom prst="rect">
                      <a:avLst/>
                    </a:prstGeom>
                    <a:noFill/>
                    <a:ln>
                      <a:noFill/>
                    </a:ln>
                  </pic:spPr>
                </pic:pic>
              </a:graphicData>
            </a:graphic>
          </wp:inline>
        </w:drawing>
      </w:r>
    </w:p>
    <w:p w14:paraId="1F74A1E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Nhận xét</w:t>
      </w:r>
    </w:p>
    <w:p w14:paraId="682B73B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 + B: cộng từng phần tử tương ứng.</w:t>
      </w:r>
    </w:p>
    <w:p w14:paraId="5D3BED2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 * B: nhân từng phần tử tương ứng.</w:t>
      </w:r>
    </w:p>
    <w:p w14:paraId="4C3D1E9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 / B: chia từng phần tử tương ứng.</w:t>
      </w:r>
    </w:p>
    <w:p w14:paraId="0B31777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torch.mean(A, dim=0): tính trung bình của từng cột.</w:t>
      </w:r>
    </w:p>
    <w:p w14:paraId="50949FB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torch.std(A, dim=0): tính độ lệch chuẩn của từng cột.</w:t>
      </w:r>
    </w:p>
    <w:p w14:paraId="6F593549">
      <w:pPr>
        <w:keepNext w:val="0"/>
        <w:keepLines w:val="0"/>
        <w:widowControl/>
        <w:suppressLineNumbers w:val="0"/>
        <w:jc w:val="left"/>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11.3. Sử dụng Autograd tính dy/dx</w:t>
      </w:r>
    </w:p>
    <w:p w14:paraId="6DC2858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Cho:</w:t>
      </w:r>
    </w:p>
    <w:p w14:paraId="16894E10">
      <w:pPr>
        <w:keepNext w:val="0"/>
        <w:keepLines w:val="0"/>
        <w:widowControl/>
        <w:suppressLineNumbers w:val="0"/>
        <w:jc w:val="left"/>
        <w:rPr>
          <w:rFonts w:hint="default" w:ascii="Times New Roman" w:hAnsi="Times New Roman" w:cs="Times New Roman"/>
        </w:rPr>
      </w:pPr>
    </w:p>
    <w:p w14:paraId="451CAB5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y = 2x² + 5x + 3</w:t>
      </w:r>
    </w:p>
    <w:p w14:paraId="65E1E6C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Tính đạo hàm tại x = 2.</w:t>
      </w:r>
    </w:p>
    <w:p w14:paraId="7E3E3436">
      <w:pPr>
        <w:keepNext w:val="0"/>
        <w:keepLines w:val="0"/>
        <w:widowControl/>
        <w:suppressLineNumbers w:val="0"/>
        <w:jc w:val="left"/>
        <w:rPr>
          <w:rFonts w:hint="default" w:ascii="Times New Roman" w:hAnsi="Times New Roman" w:cs="Times New Roman"/>
        </w:rPr>
      </w:pPr>
    </w:p>
    <w:p w14:paraId="4B10000A">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Code</w:t>
      </w:r>
    </w:p>
    <w:p w14:paraId="0816BEF1">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drawing>
          <wp:inline distT="0" distB="0" distL="114300" distR="114300">
            <wp:extent cx="5258435" cy="917575"/>
            <wp:effectExtent l="0" t="0" r="18415" b="15875"/>
            <wp:docPr id="2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37"/>
                    <pic:cNvPicPr>
                      <a:picLocks noChangeAspect="1"/>
                    </pic:cNvPicPr>
                  </pic:nvPicPr>
                  <pic:blipFill>
                    <a:blip r:embed="rId25"/>
                    <a:stretch>
                      <a:fillRect/>
                    </a:stretch>
                  </pic:blipFill>
                  <pic:spPr>
                    <a:xfrm>
                      <a:off x="0" y="0"/>
                      <a:ext cx="5258435" cy="917575"/>
                    </a:xfrm>
                    <a:prstGeom prst="rect">
                      <a:avLst/>
                    </a:prstGeom>
                    <a:noFill/>
                    <a:ln>
                      <a:noFill/>
                    </a:ln>
                  </pic:spPr>
                </pic:pic>
              </a:graphicData>
            </a:graphic>
          </wp:inline>
        </w:drawing>
      </w:r>
    </w:p>
    <w:p w14:paraId="04E9C9C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Kiểm tra bằng phép tính thủ công</w:t>
      </w:r>
    </w:p>
    <w:p w14:paraId="2B162F9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Ta có:</w:t>
      </w:r>
    </w:p>
    <w:p w14:paraId="41EE041C">
      <w:pPr>
        <w:keepNext w:val="0"/>
        <w:keepLines w:val="0"/>
        <w:widowControl/>
        <w:suppressLineNumbers w:val="0"/>
        <w:jc w:val="left"/>
        <w:rPr>
          <w:rFonts w:hint="default" w:ascii="Times New Roman" w:hAnsi="Times New Roman" w:cs="Times New Roman"/>
        </w:rPr>
      </w:pPr>
    </w:p>
    <w:p w14:paraId="3DBD561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y = 2x² + 5x + 3</w:t>
      </w:r>
    </w:p>
    <w:p w14:paraId="26BA4D1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Suy ra:</w:t>
      </w:r>
    </w:p>
    <w:p w14:paraId="35249398">
      <w:pPr>
        <w:keepNext w:val="0"/>
        <w:keepLines w:val="0"/>
        <w:widowControl/>
        <w:suppressLineNumbers w:val="0"/>
        <w:jc w:val="left"/>
        <w:rPr>
          <w:rFonts w:hint="default" w:ascii="Times New Roman" w:hAnsi="Times New Roman" w:cs="Times New Roman"/>
        </w:rPr>
      </w:pPr>
    </w:p>
    <w:p w14:paraId="1927C8C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dy/dx = 4x + 5</w:t>
      </w:r>
    </w:p>
    <w:p w14:paraId="10826BE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Tại:</w:t>
      </w:r>
    </w:p>
    <w:p w14:paraId="59BB9393">
      <w:pPr>
        <w:keepNext w:val="0"/>
        <w:keepLines w:val="0"/>
        <w:widowControl/>
        <w:suppressLineNumbers w:val="0"/>
        <w:jc w:val="left"/>
        <w:rPr>
          <w:rFonts w:hint="default" w:ascii="Times New Roman" w:hAnsi="Times New Roman" w:cs="Times New Roman"/>
        </w:rPr>
      </w:pPr>
    </w:p>
    <w:p w14:paraId="70A47CB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x = 2</w:t>
      </w:r>
    </w:p>
    <w:p w14:paraId="5145D78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ta có:</w:t>
      </w:r>
    </w:p>
    <w:p w14:paraId="7DA1FE13">
      <w:pPr>
        <w:keepNext w:val="0"/>
        <w:keepLines w:val="0"/>
        <w:widowControl/>
        <w:suppressLineNumbers w:val="0"/>
        <w:jc w:val="left"/>
        <w:rPr>
          <w:rFonts w:hint="default" w:ascii="Times New Roman" w:hAnsi="Times New Roman" w:cs="Times New Roman"/>
        </w:rPr>
      </w:pPr>
    </w:p>
    <w:p w14:paraId="5B6404C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dy/dx = 4 × 2 + 5</w:t>
      </w:r>
    </w:p>
    <w:p w14:paraId="56FBFA3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13</w:t>
      </w:r>
    </w:p>
    <w:p w14:paraId="4E6208C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Kết quả thủ công là 13, giống với kết quả Autograd:</w:t>
      </w:r>
    </w:p>
    <w:p w14:paraId="671A9392">
      <w:pPr>
        <w:keepNext w:val="0"/>
        <w:keepLines w:val="0"/>
        <w:widowControl/>
        <w:suppressLineNumbers w:val="0"/>
        <w:jc w:val="left"/>
        <w:rPr>
          <w:rFonts w:hint="default" w:ascii="Times New Roman" w:hAnsi="Times New Roman" w:cs="Times New Roman"/>
        </w:rPr>
      </w:pPr>
    </w:p>
    <w:p w14:paraId="19C8CB4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dy/dx = 13</w:t>
      </w:r>
    </w:p>
    <w:p w14:paraId="7837F9A4">
      <w:pPr>
        <w:keepNext w:val="0"/>
        <w:keepLines w:val="0"/>
        <w:widowControl/>
        <w:suppressLineNumbers w:val="0"/>
        <w:jc w:val="left"/>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11.4. Huấn luyện đa thức y = 2x² - 3x + 5</w:t>
      </w:r>
    </w:p>
    <w:p w14:paraId="65D183B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Đa thức mới:</w:t>
      </w:r>
    </w:p>
    <w:p w14:paraId="264FF2B8">
      <w:pPr>
        <w:keepNext w:val="0"/>
        <w:keepLines w:val="0"/>
        <w:widowControl/>
        <w:suppressLineNumbers w:val="0"/>
        <w:jc w:val="left"/>
        <w:rPr>
          <w:rFonts w:hint="default" w:ascii="Times New Roman" w:hAnsi="Times New Roman" w:cs="Times New Roman"/>
        </w:rPr>
      </w:pPr>
    </w:p>
    <w:p w14:paraId="7013680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y = 2x² - 3x + 5</w:t>
      </w:r>
    </w:p>
    <w:p w14:paraId="552DCEC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Các hệ số cần tìm là:</w:t>
      </w:r>
    </w:p>
    <w:p w14:paraId="1D530A4F">
      <w:pPr>
        <w:keepNext w:val="0"/>
        <w:keepLines w:val="0"/>
        <w:widowControl/>
        <w:suppressLineNumbers w:val="0"/>
        <w:jc w:val="left"/>
        <w:rPr>
          <w:rFonts w:hint="default" w:ascii="Times New Roman" w:hAnsi="Times New Roman" w:cs="Times New Roman"/>
        </w:rPr>
      </w:pPr>
    </w:p>
    <w:p w14:paraId="06A1928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 -3, 5]</w:t>
      </w:r>
    </w:p>
    <w:p w14:paraId="19081BC7">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Code</w:t>
      </w:r>
    </w:p>
    <w:p w14:paraId="29C44302">
      <w:pPr>
        <w:keepNext w:val="0"/>
        <w:keepLines w:val="0"/>
        <w:widowControl/>
        <w:suppressLineNumbers w:val="0"/>
        <w:jc w:val="left"/>
      </w:pPr>
      <w:r>
        <w:drawing>
          <wp:inline distT="0" distB="0" distL="114300" distR="114300">
            <wp:extent cx="5258435" cy="2349500"/>
            <wp:effectExtent l="0" t="0" r="18415" b="12700"/>
            <wp:docPr id="2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38"/>
                    <pic:cNvPicPr>
                      <a:picLocks noChangeAspect="1"/>
                    </pic:cNvPicPr>
                  </pic:nvPicPr>
                  <pic:blipFill>
                    <a:blip r:embed="rId26"/>
                    <a:stretch>
                      <a:fillRect/>
                    </a:stretch>
                  </pic:blipFill>
                  <pic:spPr>
                    <a:xfrm>
                      <a:off x="0" y="0"/>
                      <a:ext cx="5258435" cy="2349500"/>
                    </a:xfrm>
                    <a:prstGeom prst="rect">
                      <a:avLst/>
                    </a:prstGeom>
                    <a:noFill/>
                    <a:ln>
                      <a:noFill/>
                    </a:ln>
                  </pic:spPr>
                </pic:pic>
              </a:graphicData>
            </a:graphic>
          </wp:inline>
        </w:drawing>
      </w:r>
    </w:p>
    <w:p w14:paraId="41E4A7A2">
      <w:pPr>
        <w:keepNext w:val="0"/>
        <w:keepLines w:val="0"/>
        <w:widowControl/>
        <w:suppressLineNumbers w:val="0"/>
        <w:jc w:val="left"/>
        <w:rPr>
          <w:rFonts w:hint="default"/>
          <w:lang w:val="en-US" w:eastAsia="zh-CN"/>
        </w:rPr>
      </w:pPr>
      <w:r>
        <w:drawing>
          <wp:inline distT="0" distB="0" distL="114300" distR="114300">
            <wp:extent cx="5262245" cy="403225"/>
            <wp:effectExtent l="0" t="0" r="14605" b="15875"/>
            <wp:docPr id="2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39"/>
                    <pic:cNvPicPr>
                      <a:picLocks noChangeAspect="1"/>
                    </pic:cNvPicPr>
                  </pic:nvPicPr>
                  <pic:blipFill>
                    <a:blip r:embed="rId27"/>
                    <a:stretch>
                      <a:fillRect/>
                    </a:stretch>
                  </pic:blipFill>
                  <pic:spPr>
                    <a:xfrm>
                      <a:off x="0" y="0"/>
                      <a:ext cx="5262245" cy="403225"/>
                    </a:xfrm>
                    <a:prstGeom prst="rect">
                      <a:avLst/>
                    </a:prstGeom>
                    <a:noFill/>
                    <a:ln>
                      <a:noFill/>
                    </a:ln>
                  </pic:spPr>
                </pic:pic>
              </a:graphicData>
            </a:graphic>
          </wp:inline>
        </w:drawing>
      </w:r>
      <w:bookmarkStart w:id="0" w:name="_GoBack"/>
      <w:bookmarkEnd w:id="0"/>
    </w:p>
    <w:p w14:paraId="0C3116D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So sánh với hệ số thực</w:t>
      </w:r>
    </w:p>
    <w:p w14:paraId="74AA85C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Hệ sốGiá trị thựcGiá trị học đượcx²22.0462x-3-2.8942Hằng số52.7752</w:t>
      </w:r>
    </w:p>
    <w:p w14:paraId="716C747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Nhận xét</w:t>
      </w:r>
    </w:p>
    <w:p w14:paraId="50003A6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Hai hệ số của x² và x đã tiến khá gần giá trị thực:</w:t>
      </w:r>
    </w:p>
    <w:p w14:paraId="3492301D">
      <w:pPr>
        <w:keepNext w:val="0"/>
        <w:keepLines w:val="0"/>
        <w:widowControl/>
        <w:suppressLineNumbers w:val="0"/>
        <w:jc w:val="left"/>
        <w:rPr>
          <w:rFonts w:hint="default" w:ascii="Times New Roman" w:hAnsi="Times New Roman" w:cs="Times New Roman"/>
        </w:rPr>
      </w:pPr>
    </w:p>
    <w:p w14:paraId="777AB69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2.0462 ≈ 2</w:t>
      </w:r>
    </w:p>
    <w:p w14:paraId="091A240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-2.8942 ≈ -3</w:t>
      </w:r>
    </w:p>
    <w:p w14:paraId="44952BA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Hệ số hằng số có sai lệch lớn hơn:</w:t>
      </w:r>
    </w:p>
    <w:p w14:paraId="5988738C">
      <w:pPr>
        <w:keepNext w:val="0"/>
        <w:keepLines w:val="0"/>
        <w:widowControl/>
        <w:suppressLineNumbers w:val="0"/>
        <w:jc w:val="left"/>
        <w:rPr>
          <w:rFonts w:hint="default" w:ascii="Times New Roman" w:hAnsi="Times New Roman" w:cs="Times New Roman"/>
        </w:rPr>
      </w:pPr>
    </w:p>
    <w:p w14:paraId="0473B0A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2.7752 so với 5</w:t>
      </w:r>
    </w:p>
    <w:p w14:paraId="1B255CD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Điều này cho thấy với cấu hình 1000 epoch và learning rate 0.01, quá trình tối ưu chưa hội tụ hoàn toàn đến các hệ số lý thuyết.</w:t>
      </w:r>
    </w:p>
    <w:p w14:paraId="2309D3D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Các giá trị thu được cũng có thể thay đổi nếu không cố định seed hoặc thay đổi dữ liệu ngẫu nhiên, số epoch và learning rate.</w:t>
      </w:r>
    </w:p>
    <w:p w14:paraId="2A18205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KẾT LUẬN</w:t>
      </w:r>
    </w:p>
    <w:p w14:paraId="437981F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Qua bài thực hành, em đã làm quen với các thao tác cơ bản trong PyTorch, bao gồm:</w:t>
      </w:r>
    </w:p>
    <w:p w14:paraId="018360B9">
      <w:pPr>
        <w:keepNext w:val="0"/>
        <w:keepLines w:val="0"/>
        <w:widowControl/>
        <w:suppressLineNumbers w:val="0"/>
        <w:jc w:val="left"/>
        <w:rPr>
          <w:rFonts w:hint="default" w:ascii="Times New Roman" w:hAnsi="Times New Roman" w:cs="Times New Roman"/>
        </w:rPr>
      </w:pPr>
    </w:p>
    <w:p w14:paraId="0683ADA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Tạo Tensor với các kiểu dữ liệu và kích thước khác nhau.</w:t>
      </w:r>
    </w:p>
    <w:p w14:paraId="0FCEC7B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Kiểm tra shape, size, ndim và dtype.</w:t>
      </w:r>
    </w:p>
    <w:p w14:paraId="266F443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Thực hiện indexing và slicing trên Tensor nhiều chiều.</w:t>
      </w:r>
    </w:p>
    <w:p w14:paraId="3600417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Sử dụng reshape() và ravel() để thay đổi hình dạng Tensor.</w:t>
      </w:r>
    </w:p>
    <w:p w14:paraId="08076B0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Thực hiện phép toán từng phần tử và phép nhân ma trận.</w:t>
      </w:r>
    </w:p>
    <w:p w14:paraId="3CA56D3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Sử dụng các hàm thống kê như mean(), std() và cumsum().</w:t>
      </w:r>
    </w:p>
    <w:p w14:paraId="54A5C8A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Hiểu cách requires_grad=True và backward() hoạt động trong Autograd.</w:t>
      </w:r>
    </w:p>
    <w:p w14:paraId="429D18F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Sử dụng optimizer NAdam để tối ưu các hệ số của đa thức.</w:t>
      </w:r>
    </w:p>
    <w:p w14:paraId="0CF03C4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Sử dụng Autograd để tìm nghiệm gần đúng của hệ phương trình.</w:t>
      </w:r>
    </w:p>
    <w:p w14:paraId="62887CA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Qua đó, có thể thấy PyTorch cung cấp hai khả năng nền tảng là xử lý Tensor và automatic differentiation, là cơ sở quan trọng cho việc xây dựng và huấn luyện các mô hình học máy và học sâu.</w:t>
      </w:r>
    </w:p>
    <w:p w14:paraId="752DC9C1">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attachedTemplate r:id="rId1"/>
  <w:documentProtection w:enforcement="0"/>
  <w:defaultTabStop w:val="720"/>
  <w:drawingGridVerticalSpacing w:val="156"/>
  <w:displayHorizontalDrawingGridEvery w:val="1"/>
  <w:displayVerticalDrawingGridEvery w:val="1"/>
  <w:noPunctuationKerning w:val="1"/>
  <w:characterSpacingControl w:val="doNotCompress"/>
  <w:hdrShapeDefaults>
    <o:shapelayout v:ext="edit">
      <o:idmap v:ext="edit" data="2"/>
    </o:shapelayout>
  </w:hdrShapeDefault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6C0224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qFormat="1" w:uiPriority="0" w:name="heading 2"/>
    <w:lsdException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Times New Roman" w:hAnsi="Times New Roman" w:eastAsia="SimSun"/>
      <w:kern w:val="2"/>
      <w:sz w:val="21"/>
      <w:lang w:val="en-US" w:eastAsia="zh-CN" w:bidi="ar-SA"/>
    </w:rPr>
  </w:style>
  <w:style w:type="paragraph" w:styleId="2">
    <w:name w:val="heading 1"/>
    <w:basedOn w:val="1"/>
    <w:next w:val="1"/>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3"/>
    <w:basedOn w:val="1"/>
    <w:next w:val="1"/>
    <w:uiPriority w:val="0"/>
    <w:pPr>
      <w:keepNext/>
      <w:keepLines/>
      <w:spacing w:before="260" w:beforeLines="0" w:beforeAutospacing="0" w:after="260" w:afterLines="0" w:afterAutospacing="0" w:line="413" w:lineRule="auto"/>
      <w:outlineLvl w:val="2"/>
    </w:pPr>
    <w:rPr>
      <w:b/>
      <w:sz w:val="32"/>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footer"/>
    <w:basedOn w:val="1"/>
    <w:uiPriority w:val="0"/>
    <w:pPr>
      <w:tabs>
        <w:tab w:val="center" w:pos="4153"/>
        <w:tab w:val="right" w:pos="8306"/>
      </w:tabs>
      <w:snapToGrid w:val="0"/>
      <w:jc w:val="left"/>
    </w:pPr>
    <w:rPr>
      <w:sz w:val="18"/>
    </w:rPr>
  </w:style>
  <w:style w:type="paragraph" w:styleId="7">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9"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WindowsApps\ZhuhaiKingsoftOfficeSoftw.WPSOffice2019_12.2.23206.0_x86__924xes6e8q1tw\12.2.0.23206\office6\&#31179;&#26085;&#22805;&#38451;&#35199;&#19979;.wp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Natural"/>
      <sectRole val="1"/>
    </customSectPr>
  </customSectProps>
  <customShpExts>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21</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2026-09-20T22:49:00Z</dcterms:created>
  <dc:creator>Huy Vũ Gia</dc:creator>
  <cp:lastModifiedBy>Huy Vũ Gia</cp:lastModifiedBy>
  <dcterms:modified xsi:type="dcterms:W3CDTF">2026-09-20T23:12:25Z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3859420794C943B39C207450718C67C5_11</vt:lpwstr>
  </property>
</Properties>
</file>